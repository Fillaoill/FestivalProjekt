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8C8B" w14:textId="77777777" w:rsidR="00A5390B" w:rsidRPr="007370D4" w:rsidRDefault="00A5390B" w:rsidP="000E09A1">
      <w:pPr>
        <w:pStyle w:val="Titulka"/>
        <w:spacing w:line="480" w:lineRule="auto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Česká zemědělská univerzita v Praze</w:t>
      </w:r>
    </w:p>
    <w:p w14:paraId="63136971" w14:textId="77777777" w:rsidR="00A5390B" w:rsidRPr="007370D4" w:rsidRDefault="00A5390B" w:rsidP="000E09A1">
      <w:pPr>
        <w:pStyle w:val="Titulka"/>
        <w:spacing w:line="480" w:lineRule="auto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Provozně ekonomická fakulta</w:t>
      </w:r>
      <w:bookmarkStart w:id="0" w:name="Text6"/>
    </w:p>
    <w:bookmarkEnd w:id="0"/>
    <w:p w14:paraId="7AC0EFB0" w14:textId="77777777" w:rsidR="00A5390B" w:rsidRPr="007370D4" w:rsidRDefault="002423CB" w:rsidP="000E09A1">
      <w:pPr>
        <w:pStyle w:val="Titulka"/>
        <w:spacing w:line="480" w:lineRule="auto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Katedra informačních technologií</w:t>
      </w:r>
    </w:p>
    <w:p w14:paraId="56B81DDC" w14:textId="77777777" w:rsidR="00A63BD0" w:rsidRPr="007370D4" w:rsidRDefault="00A63BD0" w:rsidP="000E09A1">
      <w:pPr>
        <w:pStyle w:val="Titulka"/>
        <w:spacing w:line="480" w:lineRule="auto"/>
        <w:rPr>
          <w:rFonts w:asciiTheme="minorHAnsi" w:hAnsiTheme="minorHAnsi" w:cstheme="minorHAnsi"/>
        </w:rPr>
      </w:pPr>
    </w:p>
    <w:p w14:paraId="705E628D" w14:textId="77777777" w:rsidR="00A5390B" w:rsidRPr="007370D4" w:rsidRDefault="00A03C4F" w:rsidP="000E09A1">
      <w:pPr>
        <w:pStyle w:val="Titulka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  <w:noProof/>
        </w:rPr>
        <w:drawing>
          <wp:inline distT="0" distB="0" distL="0" distR="0" wp14:anchorId="7F57BE6A" wp14:editId="6430F0BA">
            <wp:extent cx="3048000" cy="1365504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7AF0F" w14:textId="77777777" w:rsidR="00A5390B" w:rsidRPr="007370D4" w:rsidRDefault="00A5390B" w:rsidP="000E09A1">
      <w:pPr>
        <w:pStyle w:val="Titulka"/>
        <w:rPr>
          <w:rFonts w:asciiTheme="minorHAnsi" w:hAnsiTheme="minorHAnsi" w:cstheme="minorHAnsi"/>
        </w:rPr>
      </w:pPr>
    </w:p>
    <w:p w14:paraId="0C03CB9D" w14:textId="77777777" w:rsidR="00A63BD0" w:rsidRPr="007370D4" w:rsidRDefault="00A63BD0" w:rsidP="000E09A1">
      <w:pPr>
        <w:pStyle w:val="Titulka"/>
        <w:rPr>
          <w:rFonts w:asciiTheme="minorHAnsi" w:hAnsiTheme="minorHAnsi" w:cstheme="minorHAnsi"/>
        </w:rPr>
      </w:pPr>
    </w:p>
    <w:p w14:paraId="08A6EE93" w14:textId="77777777" w:rsidR="00A5390B" w:rsidRPr="007370D4" w:rsidRDefault="002423CB" w:rsidP="000E09A1">
      <w:pPr>
        <w:pStyle w:val="Titulka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 xml:space="preserve">Dokumentace k projektu z předmětu </w:t>
      </w:r>
      <w:r w:rsidRPr="007370D4">
        <w:rPr>
          <w:rFonts w:asciiTheme="minorHAnsi" w:hAnsiTheme="minorHAnsi" w:cstheme="minorHAnsi"/>
        </w:rPr>
        <w:br/>
      </w:r>
      <w:r w:rsidR="0060684A" w:rsidRPr="007370D4">
        <w:rPr>
          <w:rFonts w:asciiTheme="minorHAnsi" w:hAnsiTheme="minorHAnsi" w:cstheme="minorHAnsi"/>
        </w:rPr>
        <w:t>Značkovací jazyky</w:t>
      </w:r>
    </w:p>
    <w:p w14:paraId="071B3B26" w14:textId="77777777" w:rsidR="00A5390B" w:rsidRPr="007370D4" w:rsidRDefault="00A5390B" w:rsidP="000E09A1">
      <w:pPr>
        <w:pStyle w:val="Titulka"/>
        <w:rPr>
          <w:rFonts w:asciiTheme="minorHAnsi" w:hAnsiTheme="minorHAnsi" w:cstheme="minorHAnsi"/>
        </w:rPr>
      </w:pPr>
    </w:p>
    <w:p w14:paraId="3AB8C7B1" w14:textId="1CD72098" w:rsidR="00A5390B" w:rsidRPr="007370D4" w:rsidRDefault="00B4450E" w:rsidP="000E09A1">
      <w:pPr>
        <w:pStyle w:val="Titulka"/>
        <w:ind w:firstLine="0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Prague Soundscapes Festival 2026</w:t>
      </w:r>
    </w:p>
    <w:p w14:paraId="5DD1B58E" w14:textId="77777777" w:rsidR="00A5390B" w:rsidRPr="007370D4" w:rsidRDefault="00A5390B" w:rsidP="000E09A1">
      <w:pPr>
        <w:pStyle w:val="Titulka"/>
        <w:rPr>
          <w:rFonts w:asciiTheme="minorHAnsi" w:hAnsiTheme="minorHAnsi" w:cstheme="minorHAnsi"/>
        </w:rPr>
      </w:pPr>
    </w:p>
    <w:p w14:paraId="512EE3C6" w14:textId="77777777" w:rsidR="00A5390B" w:rsidRPr="007370D4" w:rsidRDefault="00A5390B" w:rsidP="000E09A1">
      <w:pPr>
        <w:pStyle w:val="Titulka"/>
        <w:rPr>
          <w:rFonts w:asciiTheme="minorHAnsi" w:hAnsiTheme="minorHAnsi" w:cstheme="minorHAnsi"/>
        </w:rPr>
      </w:pPr>
    </w:p>
    <w:p w14:paraId="0EE4FEF2" w14:textId="77777777" w:rsidR="00A63BD0" w:rsidRPr="007370D4" w:rsidRDefault="00A63BD0" w:rsidP="000E09A1">
      <w:pPr>
        <w:pStyle w:val="Titulka"/>
        <w:rPr>
          <w:rFonts w:asciiTheme="minorHAnsi" w:hAnsiTheme="minorHAnsi" w:cstheme="minorHAnsi"/>
        </w:rPr>
      </w:pPr>
    </w:p>
    <w:p w14:paraId="04317362" w14:textId="77777777" w:rsidR="00A5390B" w:rsidRPr="007370D4" w:rsidRDefault="00A5390B" w:rsidP="000E09A1">
      <w:pPr>
        <w:pStyle w:val="Titulka"/>
        <w:ind w:firstLine="0"/>
        <w:rPr>
          <w:rFonts w:asciiTheme="minorHAnsi" w:hAnsiTheme="minorHAnsi" w:cstheme="minorHAnsi"/>
        </w:rPr>
      </w:pPr>
    </w:p>
    <w:p w14:paraId="78242954" w14:textId="10BE1AEF" w:rsidR="009D25EF" w:rsidRPr="007370D4" w:rsidRDefault="00B4450E" w:rsidP="000E09A1">
      <w:pPr>
        <w:pStyle w:val="Titulka"/>
        <w:ind w:firstLine="0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Filip Surjomartono, Jan Kavalír</w:t>
      </w:r>
      <w:r w:rsidR="00771AA6">
        <w:rPr>
          <w:rFonts w:asciiTheme="minorHAnsi" w:hAnsiTheme="minorHAnsi" w:cstheme="minorHAnsi"/>
        </w:rPr>
        <w:t xml:space="preserve"> (xkavj006)</w:t>
      </w:r>
      <w:r w:rsidRPr="007370D4">
        <w:rPr>
          <w:rFonts w:asciiTheme="minorHAnsi" w:hAnsiTheme="minorHAnsi" w:cstheme="minorHAnsi"/>
        </w:rPr>
        <w:t>, Anna Buriánová</w:t>
      </w:r>
    </w:p>
    <w:p w14:paraId="1E526B3B" w14:textId="174A5254" w:rsidR="005A4A1B" w:rsidRPr="007370D4" w:rsidRDefault="00A5390B" w:rsidP="000E09A1">
      <w:pPr>
        <w:pStyle w:val="Titulka"/>
        <w:ind w:firstLine="0"/>
        <w:rPr>
          <w:rFonts w:asciiTheme="minorHAnsi" w:hAnsiTheme="minorHAnsi" w:cstheme="minorHAnsi"/>
          <w:color w:val="FF0000"/>
        </w:rPr>
      </w:pPr>
      <w:r w:rsidRPr="007370D4">
        <w:rPr>
          <w:rFonts w:asciiTheme="minorHAnsi" w:hAnsiTheme="minorHAnsi" w:cstheme="minorHAnsi"/>
        </w:rPr>
        <w:t xml:space="preserve">© </w:t>
      </w:r>
      <w:r w:rsidR="00B4450E" w:rsidRPr="007370D4">
        <w:rPr>
          <w:rFonts w:asciiTheme="minorHAnsi" w:hAnsiTheme="minorHAnsi" w:cstheme="minorHAnsi"/>
        </w:rPr>
        <w:t>2026</w:t>
      </w:r>
      <w:r w:rsidR="005A4A1B" w:rsidRPr="007370D4">
        <w:rPr>
          <w:rFonts w:asciiTheme="minorHAnsi" w:hAnsiTheme="minorHAnsi" w:cstheme="minorHAnsi"/>
        </w:rPr>
        <w:br w:type="page"/>
      </w:r>
    </w:p>
    <w:p w14:paraId="5AE88209" w14:textId="77777777" w:rsidR="000F18CE" w:rsidRPr="007370D4" w:rsidRDefault="000F18CE" w:rsidP="00A63BD0">
      <w:pPr>
        <w:ind w:firstLine="0"/>
        <w:rPr>
          <w:rFonts w:asciiTheme="minorHAnsi" w:hAnsiTheme="minorHAnsi" w:cstheme="minorHAnsi"/>
          <w:b/>
          <w:bCs/>
          <w:sz w:val="36"/>
          <w:szCs w:val="36"/>
        </w:rPr>
      </w:pPr>
      <w:r w:rsidRPr="007370D4">
        <w:rPr>
          <w:rFonts w:asciiTheme="minorHAnsi" w:hAnsiTheme="minorHAnsi" w:cstheme="minorHAnsi"/>
          <w:b/>
          <w:bCs/>
          <w:sz w:val="36"/>
          <w:szCs w:val="36"/>
        </w:rPr>
        <w:lastRenderedPageBreak/>
        <w:t>Obsah</w:t>
      </w:r>
    </w:p>
    <w:p w14:paraId="24D177AD" w14:textId="77777777" w:rsidR="00303DC3" w:rsidRPr="007370D4" w:rsidRDefault="009D25EF">
      <w:pPr>
        <w:pStyle w:val="Obsah1"/>
        <w:tabs>
          <w:tab w:val="left" w:pos="960"/>
          <w:tab w:val="right" w:leader="dot" w:pos="9061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r w:rsidRPr="007370D4">
        <w:fldChar w:fldCharType="begin"/>
      </w:r>
      <w:r w:rsidRPr="007370D4">
        <w:instrText xml:space="preserve"> TOC \o "1-3" \h \z \u </w:instrText>
      </w:r>
      <w:r w:rsidRPr="007370D4">
        <w:fldChar w:fldCharType="separate"/>
      </w:r>
      <w:hyperlink w:anchor="_Toc226026650" w:history="1">
        <w:r w:rsidR="00303DC3" w:rsidRPr="007370D4">
          <w:rPr>
            <w:rStyle w:val="Hypertextovodkaz"/>
            <w:noProof/>
          </w:rPr>
          <w:t>1</w:t>
        </w:r>
        <w:r w:rsidR="00303DC3" w:rsidRPr="007370D4"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="00303DC3" w:rsidRPr="007370D4">
          <w:rPr>
            <w:rStyle w:val="Hypertextovodkaz"/>
            <w:noProof/>
          </w:rPr>
          <w:t>Představení festivalu</w:t>
        </w:r>
        <w:r w:rsidR="00303DC3" w:rsidRPr="007370D4">
          <w:rPr>
            <w:noProof/>
            <w:webHidden/>
          </w:rPr>
          <w:tab/>
        </w:r>
        <w:r w:rsidR="00303DC3" w:rsidRPr="007370D4">
          <w:rPr>
            <w:noProof/>
            <w:webHidden/>
          </w:rPr>
          <w:fldChar w:fldCharType="begin"/>
        </w:r>
        <w:r w:rsidR="00303DC3" w:rsidRPr="007370D4">
          <w:rPr>
            <w:noProof/>
            <w:webHidden/>
          </w:rPr>
          <w:instrText xml:space="preserve"> PAGEREF _Toc226026650 \h </w:instrText>
        </w:r>
        <w:r w:rsidR="00303DC3" w:rsidRPr="007370D4">
          <w:rPr>
            <w:noProof/>
            <w:webHidden/>
          </w:rPr>
        </w:r>
        <w:r w:rsidR="00303DC3" w:rsidRPr="007370D4">
          <w:rPr>
            <w:noProof/>
            <w:webHidden/>
          </w:rPr>
          <w:fldChar w:fldCharType="separate"/>
        </w:r>
        <w:r w:rsidR="00303DC3" w:rsidRPr="007370D4">
          <w:rPr>
            <w:noProof/>
            <w:webHidden/>
          </w:rPr>
          <w:t>3</w:t>
        </w:r>
        <w:r w:rsidR="00303DC3" w:rsidRPr="007370D4">
          <w:rPr>
            <w:noProof/>
            <w:webHidden/>
          </w:rPr>
          <w:fldChar w:fldCharType="end"/>
        </w:r>
      </w:hyperlink>
    </w:p>
    <w:p w14:paraId="12E8EA9D" w14:textId="77777777" w:rsidR="00303DC3" w:rsidRPr="007370D4" w:rsidRDefault="00303DC3">
      <w:pPr>
        <w:pStyle w:val="Obsah1"/>
        <w:tabs>
          <w:tab w:val="left" w:pos="960"/>
          <w:tab w:val="right" w:leader="dot" w:pos="9061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026651" w:history="1">
        <w:r w:rsidRPr="007370D4">
          <w:rPr>
            <w:rStyle w:val="Hypertextovodkaz"/>
            <w:noProof/>
          </w:rPr>
          <w:t>2</w:t>
        </w:r>
        <w:r w:rsidRPr="007370D4"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7370D4">
          <w:rPr>
            <w:rStyle w:val="Hypertextovodkaz"/>
            <w:noProof/>
          </w:rPr>
          <w:t>Splnění požadavků na projekt</w:t>
        </w:r>
        <w:r w:rsidRPr="007370D4">
          <w:rPr>
            <w:noProof/>
            <w:webHidden/>
          </w:rPr>
          <w:tab/>
        </w:r>
        <w:r w:rsidRPr="007370D4">
          <w:rPr>
            <w:noProof/>
            <w:webHidden/>
          </w:rPr>
          <w:fldChar w:fldCharType="begin"/>
        </w:r>
        <w:r w:rsidRPr="007370D4">
          <w:rPr>
            <w:noProof/>
            <w:webHidden/>
          </w:rPr>
          <w:instrText xml:space="preserve"> PAGEREF _Toc226026651 \h </w:instrText>
        </w:r>
        <w:r w:rsidRPr="007370D4">
          <w:rPr>
            <w:noProof/>
            <w:webHidden/>
          </w:rPr>
        </w:r>
        <w:r w:rsidRPr="007370D4">
          <w:rPr>
            <w:noProof/>
            <w:webHidden/>
          </w:rPr>
          <w:fldChar w:fldCharType="separate"/>
        </w:r>
        <w:r w:rsidRPr="007370D4">
          <w:rPr>
            <w:noProof/>
            <w:webHidden/>
          </w:rPr>
          <w:t>4</w:t>
        </w:r>
        <w:r w:rsidRPr="007370D4">
          <w:rPr>
            <w:noProof/>
            <w:webHidden/>
          </w:rPr>
          <w:fldChar w:fldCharType="end"/>
        </w:r>
      </w:hyperlink>
    </w:p>
    <w:p w14:paraId="0C7D3672" w14:textId="77777777" w:rsidR="00303DC3" w:rsidRPr="007370D4" w:rsidRDefault="00303DC3">
      <w:pPr>
        <w:pStyle w:val="Obsah1"/>
        <w:tabs>
          <w:tab w:val="left" w:pos="960"/>
          <w:tab w:val="right" w:leader="dot" w:pos="9061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026652" w:history="1">
        <w:r w:rsidRPr="007370D4">
          <w:rPr>
            <w:rStyle w:val="Hypertextovodkaz"/>
            <w:noProof/>
          </w:rPr>
          <w:t>3</w:t>
        </w:r>
        <w:r w:rsidRPr="007370D4"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7370D4">
          <w:rPr>
            <w:rStyle w:val="Hypertextovodkaz"/>
            <w:noProof/>
          </w:rPr>
          <w:t>Metodika projektu</w:t>
        </w:r>
        <w:r w:rsidRPr="007370D4">
          <w:rPr>
            <w:noProof/>
            <w:webHidden/>
          </w:rPr>
          <w:tab/>
        </w:r>
        <w:r w:rsidRPr="007370D4">
          <w:rPr>
            <w:noProof/>
            <w:webHidden/>
          </w:rPr>
          <w:fldChar w:fldCharType="begin"/>
        </w:r>
        <w:r w:rsidRPr="007370D4">
          <w:rPr>
            <w:noProof/>
            <w:webHidden/>
          </w:rPr>
          <w:instrText xml:space="preserve"> PAGEREF _Toc226026652 \h </w:instrText>
        </w:r>
        <w:r w:rsidRPr="007370D4">
          <w:rPr>
            <w:noProof/>
            <w:webHidden/>
          </w:rPr>
        </w:r>
        <w:r w:rsidRPr="007370D4">
          <w:rPr>
            <w:noProof/>
            <w:webHidden/>
          </w:rPr>
          <w:fldChar w:fldCharType="separate"/>
        </w:r>
        <w:r w:rsidRPr="007370D4">
          <w:rPr>
            <w:noProof/>
            <w:webHidden/>
          </w:rPr>
          <w:t>5</w:t>
        </w:r>
        <w:r w:rsidRPr="007370D4">
          <w:rPr>
            <w:noProof/>
            <w:webHidden/>
          </w:rPr>
          <w:fldChar w:fldCharType="end"/>
        </w:r>
      </w:hyperlink>
    </w:p>
    <w:p w14:paraId="3A9E69BD" w14:textId="77777777" w:rsidR="00303DC3" w:rsidRPr="007370D4" w:rsidRDefault="00303DC3">
      <w:pPr>
        <w:pStyle w:val="Obsah2"/>
        <w:tabs>
          <w:tab w:val="left" w:pos="1440"/>
          <w:tab w:val="right" w:leader="dot" w:pos="9061"/>
        </w:tabs>
        <w:rPr>
          <w:rFonts w:eastAsiaTheme="minorEastAsia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026653" w:history="1">
        <w:r w:rsidRPr="007370D4">
          <w:rPr>
            <w:rStyle w:val="Hypertextovodkaz"/>
            <w:noProof/>
          </w:rPr>
          <w:t>3.1</w:t>
        </w:r>
        <w:r w:rsidRPr="007370D4">
          <w:rPr>
            <w:rFonts w:eastAsiaTheme="minorEastAsia"/>
            <w:small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7370D4">
          <w:rPr>
            <w:rStyle w:val="Hypertextovodkaz"/>
            <w:noProof/>
          </w:rPr>
          <w:t>Podkapitola úroveň 2</w:t>
        </w:r>
        <w:r w:rsidRPr="007370D4">
          <w:rPr>
            <w:noProof/>
            <w:webHidden/>
          </w:rPr>
          <w:tab/>
        </w:r>
        <w:r w:rsidRPr="007370D4">
          <w:rPr>
            <w:noProof/>
            <w:webHidden/>
          </w:rPr>
          <w:fldChar w:fldCharType="begin"/>
        </w:r>
        <w:r w:rsidRPr="007370D4">
          <w:rPr>
            <w:noProof/>
            <w:webHidden/>
          </w:rPr>
          <w:instrText xml:space="preserve"> PAGEREF _Toc226026653 \h </w:instrText>
        </w:r>
        <w:r w:rsidRPr="007370D4">
          <w:rPr>
            <w:noProof/>
            <w:webHidden/>
          </w:rPr>
        </w:r>
        <w:r w:rsidRPr="007370D4">
          <w:rPr>
            <w:noProof/>
            <w:webHidden/>
          </w:rPr>
          <w:fldChar w:fldCharType="separate"/>
        </w:r>
        <w:r w:rsidRPr="007370D4">
          <w:rPr>
            <w:noProof/>
            <w:webHidden/>
          </w:rPr>
          <w:t>5</w:t>
        </w:r>
        <w:r w:rsidRPr="007370D4">
          <w:rPr>
            <w:noProof/>
            <w:webHidden/>
          </w:rPr>
          <w:fldChar w:fldCharType="end"/>
        </w:r>
      </w:hyperlink>
    </w:p>
    <w:p w14:paraId="6A4B4595" w14:textId="77777777" w:rsidR="00303DC3" w:rsidRPr="007370D4" w:rsidRDefault="00303DC3">
      <w:pPr>
        <w:pStyle w:val="Obsah3"/>
        <w:tabs>
          <w:tab w:val="left" w:pos="1920"/>
          <w:tab w:val="right" w:leader="dot" w:pos="9061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026654" w:history="1">
        <w:r w:rsidRPr="007370D4">
          <w:rPr>
            <w:rStyle w:val="Hypertextovodkaz"/>
            <w:noProof/>
          </w:rPr>
          <w:t>3.1.1</w:t>
        </w:r>
        <w:r w:rsidRPr="007370D4">
          <w:rPr>
            <w:rFonts w:eastAsiaTheme="minorEastAsia"/>
            <w:i w:val="0"/>
            <w:i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7370D4">
          <w:rPr>
            <w:rStyle w:val="Hypertextovodkaz"/>
            <w:noProof/>
          </w:rPr>
          <w:t>Podkapitola úroveň 3</w:t>
        </w:r>
        <w:r w:rsidRPr="007370D4">
          <w:rPr>
            <w:noProof/>
            <w:webHidden/>
          </w:rPr>
          <w:tab/>
        </w:r>
        <w:r w:rsidRPr="007370D4">
          <w:rPr>
            <w:noProof/>
            <w:webHidden/>
          </w:rPr>
          <w:fldChar w:fldCharType="begin"/>
        </w:r>
        <w:r w:rsidRPr="007370D4">
          <w:rPr>
            <w:noProof/>
            <w:webHidden/>
          </w:rPr>
          <w:instrText xml:space="preserve"> PAGEREF _Toc226026654 \h </w:instrText>
        </w:r>
        <w:r w:rsidRPr="007370D4">
          <w:rPr>
            <w:noProof/>
            <w:webHidden/>
          </w:rPr>
        </w:r>
        <w:r w:rsidRPr="007370D4">
          <w:rPr>
            <w:noProof/>
            <w:webHidden/>
          </w:rPr>
          <w:fldChar w:fldCharType="separate"/>
        </w:r>
        <w:r w:rsidRPr="007370D4">
          <w:rPr>
            <w:noProof/>
            <w:webHidden/>
          </w:rPr>
          <w:t>5</w:t>
        </w:r>
        <w:r w:rsidRPr="007370D4">
          <w:rPr>
            <w:noProof/>
            <w:webHidden/>
          </w:rPr>
          <w:fldChar w:fldCharType="end"/>
        </w:r>
      </w:hyperlink>
    </w:p>
    <w:p w14:paraId="64B961BC" w14:textId="77777777" w:rsidR="00303DC3" w:rsidRPr="007370D4" w:rsidRDefault="00303DC3">
      <w:pPr>
        <w:pStyle w:val="Obsah3"/>
        <w:tabs>
          <w:tab w:val="left" w:pos="1920"/>
          <w:tab w:val="right" w:leader="dot" w:pos="9061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026655" w:history="1">
        <w:r w:rsidRPr="007370D4">
          <w:rPr>
            <w:rStyle w:val="Hypertextovodkaz"/>
            <w:noProof/>
          </w:rPr>
          <w:t>3.1.2</w:t>
        </w:r>
        <w:r w:rsidRPr="007370D4">
          <w:rPr>
            <w:rFonts w:eastAsiaTheme="minorEastAsia"/>
            <w:i w:val="0"/>
            <w:iC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7370D4">
          <w:rPr>
            <w:rStyle w:val="Hypertextovodkaz"/>
            <w:noProof/>
          </w:rPr>
          <w:t>Podkapitola úroveň 3</w:t>
        </w:r>
        <w:r w:rsidRPr="007370D4">
          <w:rPr>
            <w:noProof/>
            <w:webHidden/>
          </w:rPr>
          <w:tab/>
        </w:r>
        <w:r w:rsidRPr="007370D4">
          <w:rPr>
            <w:noProof/>
            <w:webHidden/>
          </w:rPr>
          <w:fldChar w:fldCharType="begin"/>
        </w:r>
        <w:r w:rsidRPr="007370D4">
          <w:rPr>
            <w:noProof/>
            <w:webHidden/>
          </w:rPr>
          <w:instrText xml:space="preserve"> PAGEREF _Toc226026655 \h </w:instrText>
        </w:r>
        <w:r w:rsidRPr="007370D4">
          <w:rPr>
            <w:noProof/>
            <w:webHidden/>
          </w:rPr>
        </w:r>
        <w:r w:rsidRPr="007370D4">
          <w:rPr>
            <w:noProof/>
            <w:webHidden/>
          </w:rPr>
          <w:fldChar w:fldCharType="separate"/>
        </w:r>
        <w:r w:rsidRPr="007370D4">
          <w:rPr>
            <w:noProof/>
            <w:webHidden/>
          </w:rPr>
          <w:t>5</w:t>
        </w:r>
        <w:r w:rsidRPr="007370D4">
          <w:rPr>
            <w:noProof/>
            <w:webHidden/>
          </w:rPr>
          <w:fldChar w:fldCharType="end"/>
        </w:r>
      </w:hyperlink>
    </w:p>
    <w:p w14:paraId="36E745C2" w14:textId="77777777" w:rsidR="00303DC3" w:rsidRPr="007370D4" w:rsidRDefault="00303DC3">
      <w:pPr>
        <w:pStyle w:val="Obsah2"/>
        <w:tabs>
          <w:tab w:val="left" w:pos="1440"/>
          <w:tab w:val="right" w:leader="dot" w:pos="9061"/>
        </w:tabs>
        <w:rPr>
          <w:rFonts w:eastAsiaTheme="minorEastAsia"/>
          <w:smallCaps w:val="0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026656" w:history="1">
        <w:r w:rsidRPr="007370D4">
          <w:rPr>
            <w:rStyle w:val="Hypertextovodkaz"/>
            <w:noProof/>
          </w:rPr>
          <w:t>3.2</w:t>
        </w:r>
        <w:r w:rsidRPr="007370D4">
          <w:rPr>
            <w:rFonts w:eastAsiaTheme="minorEastAsia"/>
            <w:smallCaps w:val="0"/>
            <w:noProof/>
            <w:kern w:val="2"/>
            <w:sz w:val="24"/>
            <w:szCs w:val="24"/>
            <w:lang w:val="en-US" w:eastAsia="en-US"/>
            <w14:ligatures w14:val="standardContextual"/>
          </w:rPr>
          <w:tab/>
        </w:r>
        <w:r w:rsidRPr="007370D4">
          <w:rPr>
            <w:rStyle w:val="Hypertextovodkaz"/>
            <w:noProof/>
          </w:rPr>
          <w:t>Podkapitola úroveň 2</w:t>
        </w:r>
        <w:r w:rsidRPr="007370D4">
          <w:rPr>
            <w:noProof/>
            <w:webHidden/>
          </w:rPr>
          <w:tab/>
        </w:r>
        <w:r w:rsidRPr="007370D4">
          <w:rPr>
            <w:noProof/>
            <w:webHidden/>
          </w:rPr>
          <w:fldChar w:fldCharType="begin"/>
        </w:r>
        <w:r w:rsidRPr="007370D4">
          <w:rPr>
            <w:noProof/>
            <w:webHidden/>
          </w:rPr>
          <w:instrText xml:space="preserve"> PAGEREF _Toc226026656 \h </w:instrText>
        </w:r>
        <w:r w:rsidRPr="007370D4">
          <w:rPr>
            <w:noProof/>
            <w:webHidden/>
          </w:rPr>
        </w:r>
        <w:r w:rsidRPr="007370D4">
          <w:rPr>
            <w:noProof/>
            <w:webHidden/>
          </w:rPr>
          <w:fldChar w:fldCharType="separate"/>
        </w:r>
        <w:r w:rsidRPr="007370D4">
          <w:rPr>
            <w:noProof/>
            <w:webHidden/>
          </w:rPr>
          <w:t>5</w:t>
        </w:r>
        <w:r w:rsidRPr="007370D4">
          <w:rPr>
            <w:noProof/>
            <w:webHidden/>
          </w:rPr>
          <w:fldChar w:fldCharType="end"/>
        </w:r>
      </w:hyperlink>
    </w:p>
    <w:p w14:paraId="616C02DC" w14:textId="77777777" w:rsidR="009D25EF" w:rsidRPr="007370D4" w:rsidRDefault="009D25EF" w:rsidP="009D25EF">
      <w:pPr>
        <w:pStyle w:val="Nadpis10"/>
        <w:ind w:firstLine="0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fldChar w:fldCharType="end"/>
      </w:r>
    </w:p>
    <w:p w14:paraId="07B69488" w14:textId="77777777" w:rsidR="000F18CE" w:rsidRPr="007370D4" w:rsidRDefault="000F18CE" w:rsidP="009D25EF">
      <w:pPr>
        <w:rPr>
          <w:rFonts w:asciiTheme="minorHAnsi" w:hAnsiTheme="minorHAnsi" w:cstheme="minorHAnsi"/>
        </w:rPr>
      </w:pPr>
    </w:p>
    <w:p w14:paraId="026CDA62" w14:textId="77777777" w:rsidR="00AA79F1" w:rsidRPr="007370D4" w:rsidRDefault="00AA79F1" w:rsidP="009D25EF">
      <w:pPr>
        <w:ind w:firstLine="0"/>
        <w:rPr>
          <w:rFonts w:asciiTheme="minorHAnsi" w:hAnsiTheme="minorHAnsi" w:cstheme="minorHAnsi"/>
          <w:noProof/>
          <w:lang w:eastAsia="en-US"/>
        </w:rPr>
      </w:pPr>
    </w:p>
    <w:p w14:paraId="2502A530" w14:textId="77777777" w:rsidR="000F18CE" w:rsidRPr="007370D4" w:rsidRDefault="000F18CE" w:rsidP="009D25EF">
      <w:pPr>
        <w:pStyle w:val="Nadpis1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br w:type="page"/>
      </w:r>
      <w:bookmarkStart w:id="1" w:name="_Toc226026650"/>
      <w:r w:rsidR="005879CC" w:rsidRPr="007370D4">
        <w:rPr>
          <w:rFonts w:asciiTheme="minorHAnsi" w:hAnsiTheme="minorHAnsi" w:cstheme="minorHAnsi"/>
        </w:rPr>
        <w:lastRenderedPageBreak/>
        <w:t xml:space="preserve">Představení </w:t>
      </w:r>
      <w:r w:rsidR="0080428A" w:rsidRPr="007370D4">
        <w:rPr>
          <w:rFonts w:asciiTheme="minorHAnsi" w:hAnsiTheme="minorHAnsi" w:cstheme="minorHAnsi"/>
        </w:rPr>
        <w:t>festivalu</w:t>
      </w:r>
      <w:bookmarkEnd w:id="1"/>
    </w:p>
    <w:p w14:paraId="6EE164AB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Prague Soundscapes Festival 2026 je fiktivní třídenní multižánrový festival konaný v Praze ve dnech 19.–21. června 2026. Festival je zaměřený především na současnou elektronickou hudbu, alternativní pop, ambient, DJ sety, experimentální audiovizuální projekty a kreativní technologie.</w:t>
      </w:r>
    </w:p>
    <w:p w14:paraId="23AD050E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</w:p>
    <w:p w14:paraId="57DFED6E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Cílem festivalu je propojit hudební vystoupení s edukativním a komunitním programem. Kromě koncertů a DJ setů nabízí také talky, workshopy a diskuzní panely zaměřené na sound design, kreativní programování, hudební produkci a současný hudební průmysl. Festival je určený pro fanoušky elektronické a alternativní scény, začínající i pokročilé hudební tvůrce, studenty kreativních oborů a návštěvníky, kteří se zajímají o propojení hudby, technologií a vizuální kultury.</w:t>
      </w:r>
    </w:p>
    <w:p w14:paraId="1EE0F1A1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</w:p>
    <w:p w14:paraId="44A471CC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Festival probíhá na třech scénách. Hlavní venkovní scénou je River Stage, která slouží pro větší koncerty a hlavní hudební program. Factory Hall je vnitřní industriální prostor určený především pro večerní klubový program a elektronické sety. Workshop Loft slouží pro denní workshopy, přednášky a menší diskuzní formáty.</w:t>
      </w:r>
    </w:p>
    <w:p w14:paraId="11E6ED72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</w:p>
    <w:p w14:paraId="5BE9F40B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Web festivalu slouží jako základní informační portál pro návštěvníky. Jeho hlavním cílem je představit festival, zobrazit program, informovat o účinkujících a poskytnout praktické informace potřebné k návštěvě akce. Web je vytvořený jako statická HTML/CSS prezentace, ale jeho obsah odpovídá připravenému datovému modelu a navrženým API endpointům.</w:t>
      </w:r>
    </w:p>
    <w:p w14:paraId="2D69BE6B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</w:p>
    <w:p w14:paraId="39442316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  <w:r>
        <w:rPr>
          <w:rFonts w:ascii="Segoe UI" w:hAnsi="Segoe UI" w:cs="Segoe UI"/>
          <w:color w:val="1A1C1F"/>
          <w:sz w:val="20"/>
          <w:szCs w:val="20"/>
        </w:rPr>
        <w:t>Stránky jsou navrženy tak, aby návštěvník rychle našel nejdůležitější informace: kdy a kde se festival koná, co je v programu, kdo vystupuje, jaká jsou místa konání a jaké typy vstupenek jsou dostupné. Součástí webu jsou také metadata, Open Graph údaje a strukturovaná data ve formátu JSON-LD, aby byl web lépe čitelný pro vyhledávače a další systémy.</w:t>
      </w:r>
    </w:p>
    <w:p w14:paraId="6C28A05F" w14:textId="77777777" w:rsidR="00FC11C4" w:rsidRDefault="00FC11C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</w:p>
    <w:p w14:paraId="4898EEA0" w14:textId="77777777" w:rsidR="00FC11C4" w:rsidRDefault="00FC11C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</w:p>
    <w:p w14:paraId="3DCBE714" w14:textId="77777777" w:rsidR="007370D4" w:rsidRDefault="007370D4" w:rsidP="007370D4">
      <w:pPr>
        <w:pStyle w:val="text-size-chat"/>
        <w:shd w:val="clear" w:color="auto" w:fill="FFFFFF"/>
        <w:spacing w:before="0" w:beforeAutospacing="0" w:after="0" w:afterAutospacing="0" w:line="315" w:lineRule="atLeast"/>
        <w:jc w:val="both"/>
        <w:rPr>
          <w:rFonts w:ascii="Segoe UI" w:hAnsi="Segoe UI" w:cs="Segoe UI"/>
          <w:color w:val="1A1C1F"/>
          <w:sz w:val="20"/>
          <w:szCs w:val="20"/>
        </w:rPr>
      </w:pPr>
    </w:p>
    <w:p w14:paraId="4C54E82A" w14:textId="6F69325A" w:rsidR="007370D4" w:rsidRPr="007370D4" w:rsidRDefault="007370D4" w:rsidP="007370D4">
      <w:pPr>
        <w:ind w:firstLine="0"/>
        <w:jc w:val="left"/>
        <w:rPr>
          <w:rFonts w:asciiTheme="minorHAnsi" w:hAnsiTheme="minorHAnsi" w:cstheme="minorHAnsi"/>
        </w:rPr>
      </w:pPr>
    </w:p>
    <w:p w14:paraId="2BB798F6" w14:textId="77777777" w:rsidR="00204836" w:rsidRPr="007370D4" w:rsidRDefault="00204836" w:rsidP="009D25EF">
      <w:pPr>
        <w:pStyle w:val="Nadpis1"/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br w:type="page"/>
      </w:r>
      <w:bookmarkStart w:id="2" w:name="_Toc226026651"/>
      <w:r w:rsidR="00821B04" w:rsidRPr="007370D4">
        <w:rPr>
          <w:rFonts w:asciiTheme="minorHAnsi" w:hAnsiTheme="minorHAnsi" w:cstheme="minorHAnsi"/>
        </w:rPr>
        <w:lastRenderedPageBreak/>
        <w:t>Splnění požadavků na projekt</w:t>
      </w:r>
      <w:bookmarkEnd w:id="2"/>
    </w:p>
    <w:p w14:paraId="3D73CCAA" w14:textId="77777777" w:rsidR="00821B04" w:rsidRPr="007370D4" w:rsidRDefault="00821B04" w:rsidP="00821B04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min. 2 stránky</w:t>
      </w:r>
    </w:p>
    <w:p w14:paraId="1E7F718C" w14:textId="77777777" w:rsidR="00821B04" w:rsidRPr="007370D4" w:rsidRDefault="00821B04" w:rsidP="00821B04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Seznam požadavků</w:t>
      </w:r>
    </w:p>
    <w:p w14:paraId="1A33CEE5" w14:textId="77777777" w:rsidR="00821B04" w:rsidRPr="007370D4" w:rsidRDefault="00821B04" w:rsidP="00821B04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Popis, jak bylo splněno</w:t>
      </w:r>
    </w:p>
    <w:p w14:paraId="5094E229" w14:textId="77777777" w:rsidR="00AA79F1" w:rsidRPr="007370D4" w:rsidRDefault="00A63BD0" w:rsidP="00821B04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 xml:space="preserve">+ </w:t>
      </w:r>
      <w:r w:rsidR="00821B04" w:rsidRPr="007370D4">
        <w:rPr>
          <w:rFonts w:asciiTheme="minorHAnsi" w:hAnsiTheme="minorHAnsi" w:cstheme="minorHAnsi"/>
        </w:rPr>
        <w:t>Ukázka kódu/odkaz na řádek/screenshot</w:t>
      </w:r>
    </w:p>
    <w:p w14:paraId="7AB516DB" w14:textId="77777777" w:rsidR="0080428A" w:rsidRPr="007370D4" w:rsidRDefault="0080428A">
      <w:pPr>
        <w:spacing w:line="240" w:lineRule="auto"/>
        <w:ind w:firstLine="0"/>
        <w:jc w:val="left"/>
        <w:rPr>
          <w:rFonts w:asciiTheme="minorHAnsi" w:hAnsiTheme="minorHAnsi" w:cstheme="minorHAnsi"/>
          <w:b/>
          <w:bCs/>
          <w:kern w:val="32"/>
          <w:sz w:val="32"/>
          <w:szCs w:val="32"/>
        </w:rPr>
      </w:pPr>
      <w:r w:rsidRPr="007370D4">
        <w:rPr>
          <w:rFonts w:asciiTheme="minorHAnsi" w:hAnsiTheme="minorHAnsi" w:cstheme="minorHAnsi"/>
        </w:rPr>
        <w:br w:type="page"/>
      </w:r>
    </w:p>
    <w:p w14:paraId="103AD935" w14:textId="77777777" w:rsidR="0080428A" w:rsidRPr="007370D4" w:rsidRDefault="0080428A" w:rsidP="0080428A">
      <w:pPr>
        <w:pStyle w:val="Nadpis1"/>
        <w:rPr>
          <w:rFonts w:asciiTheme="minorHAnsi" w:hAnsiTheme="minorHAnsi" w:cstheme="minorHAnsi"/>
        </w:rPr>
      </w:pPr>
      <w:bookmarkStart w:id="3" w:name="_Toc226026652"/>
      <w:r w:rsidRPr="007370D4">
        <w:rPr>
          <w:rFonts w:asciiTheme="minorHAnsi" w:hAnsiTheme="minorHAnsi" w:cstheme="minorHAnsi"/>
        </w:rPr>
        <w:lastRenderedPageBreak/>
        <w:t>Metodika projektu</w:t>
      </w:r>
      <w:bookmarkEnd w:id="3"/>
    </w:p>
    <w:p w14:paraId="3CAB6D4B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Postup tvorby</w:t>
      </w:r>
    </w:p>
    <w:p w14:paraId="178CA214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Které (AI) nástroje byly využity, verze</w:t>
      </w:r>
    </w:p>
    <w:p w14:paraId="093285DA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Ukázky hlavních promptů</w:t>
      </w:r>
    </w:p>
    <w:p w14:paraId="7245B297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Kritické posouzení využití AI (vlastními slovy)</w:t>
      </w:r>
    </w:p>
    <w:p w14:paraId="76E1461C" w14:textId="77777777" w:rsidR="0080428A" w:rsidRPr="007370D4" w:rsidRDefault="0080428A" w:rsidP="0080428A">
      <w:pPr>
        <w:pStyle w:val="Nadpis2"/>
        <w:rPr>
          <w:rFonts w:asciiTheme="minorHAnsi" w:hAnsiTheme="minorHAnsi" w:cstheme="minorHAnsi"/>
        </w:rPr>
      </w:pPr>
      <w:bookmarkStart w:id="4" w:name="_Toc97126665"/>
      <w:bookmarkStart w:id="5" w:name="_Toc226026653"/>
      <w:r w:rsidRPr="007370D4">
        <w:rPr>
          <w:rFonts w:asciiTheme="minorHAnsi" w:hAnsiTheme="minorHAnsi" w:cstheme="minorHAnsi"/>
        </w:rPr>
        <w:t>Podkapitola úroveň 2</w:t>
      </w:r>
      <w:bookmarkEnd w:id="4"/>
      <w:bookmarkEnd w:id="5"/>
    </w:p>
    <w:p w14:paraId="3B4B98BB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Text…</w:t>
      </w:r>
    </w:p>
    <w:p w14:paraId="5E2F21D0" w14:textId="77777777" w:rsidR="0080428A" w:rsidRPr="007370D4" w:rsidRDefault="0080428A" w:rsidP="0080428A">
      <w:pPr>
        <w:pStyle w:val="Nadpis3"/>
        <w:rPr>
          <w:rFonts w:asciiTheme="minorHAnsi" w:hAnsiTheme="minorHAnsi" w:cstheme="minorHAnsi"/>
        </w:rPr>
      </w:pPr>
      <w:bookmarkStart w:id="6" w:name="_Toc97126666"/>
      <w:bookmarkStart w:id="7" w:name="_Toc226026654"/>
      <w:r w:rsidRPr="007370D4">
        <w:rPr>
          <w:rFonts w:asciiTheme="minorHAnsi" w:hAnsiTheme="minorHAnsi" w:cstheme="minorHAnsi"/>
        </w:rPr>
        <w:t>Podkapitola úroveň 3</w:t>
      </w:r>
      <w:bookmarkEnd w:id="6"/>
      <w:bookmarkEnd w:id="7"/>
    </w:p>
    <w:p w14:paraId="51310745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Text…</w:t>
      </w:r>
    </w:p>
    <w:p w14:paraId="60F0D2AF" w14:textId="77777777" w:rsidR="0080428A" w:rsidRPr="007370D4" w:rsidRDefault="0080428A" w:rsidP="0080428A">
      <w:pPr>
        <w:pStyle w:val="Nadpis3"/>
        <w:rPr>
          <w:rFonts w:asciiTheme="minorHAnsi" w:hAnsiTheme="minorHAnsi" w:cstheme="minorHAnsi"/>
        </w:rPr>
      </w:pPr>
      <w:bookmarkStart w:id="8" w:name="_Toc97126667"/>
      <w:bookmarkStart w:id="9" w:name="_Toc226026655"/>
      <w:r w:rsidRPr="007370D4">
        <w:rPr>
          <w:rFonts w:asciiTheme="minorHAnsi" w:hAnsiTheme="minorHAnsi" w:cstheme="minorHAnsi"/>
        </w:rPr>
        <w:t>Podkapitola úroveň 3</w:t>
      </w:r>
      <w:bookmarkEnd w:id="8"/>
      <w:bookmarkEnd w:id="9"/>
    </w:p>
    <w:p w14:paraId="11CF5DA4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Text…</w:t>
      </w:r>
    </w:p>
    <w:p w14:paraId="5B481CCA" w14:textId="77777777" w:rsidR="0080428A" w:rsidRPr="007370D4" w:rsidRDefault="0080428A" w:rsidP="0080428A">
      <w:pPr>
        <w:pStyle w:val="Nadpis2"/>
        <w:rPr>
          <w:rFonts w:asciiTheme="minorHAnsi" w:hAnsiTheme="minorHAnsi" w:cstheme="minorHAnsi"/>
        </w:rPr>
      </w:pPr>
      <w:bookmarkStart w:id="10" w:name="_Toc97126668"/>
      <w:bookmarkStart w:id="11" w:name="_Toc226026656"/>
      <w:r w:rsidRPr="007370D4">
        <w:rPr>
          <w:rFonts w:asciiTheme="minorHAnsi" w:hAnsiTheme="minorHAnsi" w:cstheme="minorHAnsi"/>
        </w:rPr>
        <w:t>Podkapitola úroveň 2</w:t>
      </w:r>
      <w:bookmarkEnd w:id="10"/>
      <w:bookmarkEnd w:id="11"/>
    </w:p>
    <w:p w14:paraId="788564C5" w14:textId="77777777" w:rsidR="0080428A" w:rsidRPr="007370D4" w:rsidRDefault="0080428A" w:rsidP="0080428A">
      <w:pPr>
        <w:rPr>
          <w:rFonts w:asciiTheme="minorHAnsi" w:hAnsiTheme="minorHAnsi" w:cstheme="minorHAnsi"/>
        </w:rPr>
      </w:pPr>
      <w:r w:rsidRPr="007370D4">
        <w:rPr>
          <w:rFonts w:asciiTheme="minorHAnsi" w:hAnsiTheme="minorHAnsi" w:cstheme="minorHAnsi"/>
        </w:rPr>
        <w:t>Text…</w:t>
      </w:r>
    </w:p>
    <w:p w14:paraId="3077CF48" w14:textId="77777777" w:rsidR="000F18CE" w:rsidRPr="007370D4" w:rsidRDefault="000F18CE" w:rsidP="00A63BD0">
      <w:pPr>
        <w:pStyle w:val="Nadpis1"/>
        <w:numPr>
          <w:ilvl w:val="0"/>
          <w:numId w:val="0"/>
        </w:numPr>
        <w:rPr>
          <w:rFonts w:asciiTheme="minorHAnsi" w:hAnsiTheme="minorHAnsi" w:cstheme="minorHAnsi"/>
        </w:rPr>
      </w:pPr>
    </w:p>
    <w:sectPr w:rsidR="000F18CE" w:rsidRPr="007370D4" w:rsidSect="000E09A1">
      <w:footerReference w:type="even" r:id="rId9"/>
      <w:footerReference w:type="default" r:id="rId10"/>
      <w:type w:val="continuous"/>
      <w:pgSz w:w="11907" w:h="16839"/>
      <w:pgMar w:top="1417" w:right="1417" w:bottom="1417" w:left="1417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D246C" w14:textId="77777777" w:rsidR="009122BB" w:rsidRDefault="009122BB" w:rsidP="009D25EF">
      <w:r>
        <w:separator/>
      </w:r>
    </w:p>
    <w:p w14:paraId="53CAFA3B" w14:textId="77777777" w:rsidR="009122BB" w:rsidRDefault="009122BB" w:rsidP="009D25EF"/>
    <w:p w14:paraId="2CEE8FB6" w14:textId="77777777" w:rsidR="009122BB" w:rsidRDefault="009122BB" w:rsidP="009D25EF"/>
    <w:p w14:paraId="570C10A2" w14:textId="77777777" w:rsidR="009122BB" w:rsidRDefault="009122BB" w:rsidP="009D25EF"/>
  </w:endnote>
  <w:endnote w:type="continuationSeparator" w:id="0">
    <w:p w14:paraId="2B927DA1" w14:textId="77777777" w:rsidR="009122BB" w:rsidRDefault="009122BB" w:rsidP="009D25EF">
      <w:r>
        <w:continuationSeparator/>
      </w:r>
    </w:p>
    <w:p w14:paraId="2DEA4C1A" w14:textId="77777777" w:rsidR="009122BB" w:rsidRDefault="009122BB" w:rsidP="009D25EF"/>
    <w:p w14:paraId="10764748" w14:textId="77777777" w:rsidR="009122BB" w:rsidRDefault="009122BB" w:rsidP="009D25EF"/>
    <w:p w14:paraId="249953B9" w14:textId="77777777" w:rsidR="009122BB" w:rsidRDefault="009122BB" w:rsidP="009D25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438793364"/>
      <w:docPartObj>
        <w:docPartGallery w:val="Page Numbers (Bottom of Page)"/>
        <w:docPartUnique/>
      </w:docPartObj>
    </w:sdtPr>
    <w:sdtContent>
      <w:p w14:paraId="509AE6BD" w14:textId="77777777" w:rsidR="00F23CCB" w:rsidRDefault="00F23CCB" w:rsidP="00B92FF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192D193" w14:textId="77777777" w:rsidR="00F23CCB" w:rsidRDefault="00F23CCB" w:rsidP="00F23CCB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539784834"/>
      <w:docPartObj>
        <w:docPartGallery w:val="Page Numbers (Bottom of Page)"/>
        <w:docPartUnique/>
      </w:docPartObj>
    </w:sdtPr>
    <w:sdtContent>
      <w:p w14:paraId="17F0E1B3" w14:textId="77777777" w:rsidR="00F23CCB" w:rsidRDefault="00F23CCB" w:rsidP="00B92FFC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0F0F5E8E" w14:textId="77777777" w:rsidR="00F23CCB" w:rsidRDefault="00F23CCB" w:rsidP="00F23CCB">
    <w:pPr>
      <w:pStyle w:val="Zpa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5BAF3" w14:textId="77777777" w:rsidR="009122BB" w:rsidRDefault="009122BB" w:rsidP="009D25EF">
      <w:r>
        <w:separator/>
      </w:r>
    </w:p>
    <w:p w14:paraId="3BA1C02A" w14:textId="77777777" w:rsidR="009122BB" w:rsidRDefault="009122BB" w:rsidP="009D25EF"/>
  </w:footnote>
  <w:footnote w:type="continuationSeparator" w:id="0">
    <w:p w14:paraId="42C49E77" w14:textId="77777777" w:rsidR="009122BB" w:rsidRDefault="009122BB" w:rsidP="009D25EF">
      <w:r>
        <w:continuationSeparator/>
      </w:r>
    </w:p>
    <w:p w14:paraId="0C000EC7" w14:textId="77777777" w:rsidR="009122BB" w:rsidRDefault="009122BB" w:rsidP="009D25EF"/>
  </w:footnote>
  <w:footnote w:type="continuationNotice" w:id="1">
    <w:p w14:paraId="34C6A331" w14:textId="77777777" w:rsidR="009122BB" w:rsidRDefault="009122BB" w:rsidP="009D25EF"/>
    <w:p w14:paraId="436F63FF" w14:textId="77777777" w:rsidR="009122BB" w:rsidRDefault="009122BB" w:rsidP="009D25E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362"/>
    <w:multiLevelType w:val="hybridMultilevel"/>
    <w:tmpl w:val="A8BE2A70"/>
    <w:lvl w:ilvl="0" w:tplc="1FDCA84E">
      <w:numFmt w:val="bullet"/>
      <w:lvlText w:val="-"/>
      <w:lvlJc w:val="left"/>
      <w:pPr>
        <w:ind w:left="720" w:hanging="360"/>
      </w:pPr>
    </w:lvl>
    <w:lvl w:ilvl="1" w:tplc="74FC6738" w:tentative="1">
      <w:start w:val="1"/>
      <w:numFmt w:val="bullet"/>
      <w:lvlText w:val="o"/>
      <w:lvlJc w:val="left"/>
      <w:pPr>
        <w:ind w:left="1440" w:hanging="360"/>
      </w:pPr>
    </w:lvl>
    <w:lvl w:ilvl="2" w:tplc="85DCBB52" w:tentative="1">
      <w:start w:val="1"/>
      <w:numFmt w:val="bullet"/>
      <w:lvlText w:val=""/>
      <w:lvlJc w:val="left"/>
      <w:pPr>
        <w:ind w:left="2160" w:hanging="360"/>
      </w:pPr>
    </w:lvl>
    <w:lvl w:ilvl="3" w:tplc="903CD9DC" w:tentative="1">
      <w:start w:val="1"/>
      <w:numFmt w:val="bullet"/>
      <w:lvlText w:val=""/>
      <w:lvlJc w:val="left"/>
      <w:pPr>
        <w:ind w:left="2880" w:hanging="360"/>
      </w:pPr>
    </w:lvl>
    <w:lvl w:ilvl="4" w:tplc="E52C5C2E" w:tentative="1">
      <w:start w:val="1"/>
      <w:numFmt w:val="bullet"/>
      <w:lvlText w:val="o"/>
      <w:lvlJc w:val="left"/>
      <w:pPr>
        <w:ind w:left="3600" w:hanging="360"/>
      </w:pPr>
    </w:lvl>
    <w:lvl w:ilvl="5" w:tplc="F022CA58" w:tentative="1">
      <w:start w:val="1"/>
      <w:numFmt w:val="bullet"/>
      <w:lvlText w:val=""/>
      <w:lvlJc w:val="left"/>
      <w:pPr>
        <w:ind w:left="4320" w:hanging="360"/>
      </w:pPr>
    </w:lvl>
    <w:lvl w:ilvl="6" w:tplc="ADD6628A" w:tentative="1">
      <w:start w:val="1"/>
      <w:numFmt w:val="bullet"/>
      <w:lvlText w:val=""/>
      <w:lvlJc w:val="left"/>
      <w:pPr>
        <w:ind w:left="5040" w:hanging="360"/>
      </w:pPr>
    </w:lvl>
    <w:lvl w:ilvl="7" w:tplc="40882C88" w:tentative="1">
      <w:start w:val="1"/>
      <w:numFmt w:val="bullet"/>
      <w:lvlText w:val="o"/>
      <w:lvlJc w:val="left"/>
      <w:pPr>
        <w:ind w:left="5760" w:hanging="360"/>
      </w:pPr>
    </w:lvl>
    <w:lvl w:ilvl="8" w:tplc="550291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F7F2F6E"/>
    <w:multiLevelType w:val="hybridMultilevel"/>
    <w:tmpl w:val="D5F8112A"/>
    <w:lvl w:ilvl="0" w:tplc="00FAC27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5FE94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0E4E47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B4824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99CBE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C5A4C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5268C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343AFB9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D0F84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C5C81"/>
    <w:multiLevelType w:val="multilevel"/>
    <w:tmpl w:val="F9B2E474"/>
    <w:lvl w:ilvl="0">
      <w:start w:val="1"/>
      <w:numFmt w:val="decimal"/>
      <w:pStyle w:val="Nadpis1"/>
      <w:lvlText w:val="%1"/>
      <w:lvlJc w:val="left"/>
      <w:pPr>
        <w:ind w:left="3264" w:hanging="432"/>
      </w:pPr>
    </w:lvl>
    <w:lvl w:ilvl="1">
      <w:start w:val="1"/>
      <w:numFmt w:val="decimal"/>
      <w:pStyle w:val="Nadpis2"/>
      <w:lvlText w:val="%1.%2"/>
      <w:lvlJc w:val="left"/>
      <w:pPr>
        <w:ind w:left="3408" w:hanging="576"/>
      </w:pPr>
    </w:lvl>
    <w:lvl w:ilvl="2">
      <w:start w:val="1"/>
      <w:numFmt w:val="decimal"/>
      <w:pStyle w:val="Nadpis3"/>
      <w:lvlText w:val="%1.%2.%3"/>
      <w:lvlJc w:val="left"/>
      <w:pPr>
        <w:ind w:left="3552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2829"/>
        </w:tabs>
        <w:ind w:left="0" w:firstLine="2832"/>
      </w:pPr>
    </w:lvl>
    <w:lvl w:ilvl="4">
      <w:start w:val="1"/>
      <w:numFmt w:val="decimal"/>
      <w:pStyle w:val="Nadpis5"/>
      <w:lvlText w:val="%1.%2.%3.%4.%5"/>
      <w:lvlJc w:val="left"/>
      <w:pPr>
        <w:ind w:left="3840" w:hanging="1008"/>
      </w:pPr>
    </w:lvl>
    <w:lvl w:ilvl="5">
      <w:start w:val="1"/>
      <w:numFmt w:val="decimal"/>
      <w:pStyle w:val="Nadpis6"/>
      <w:lvlText w:val="%1.%2.%3.%4.%5.%6"/>
      <w:lvlJc w:val="left"/>
      <w:pPr>
        <w:ind w:left="3984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4128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4272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4416" w:hanging="1584"/>
      </w:pPr>
    </w:lvl>
  </w:abstractNum>
  <w:abstractNum w:abstractNumId="3" w15:restartNumberingAfterBreak="0">
    <w:nsid w:val="12F14D34"/>
    <w:multiLevelType w:val="hybridMultilevel"/>
    <w:tmpl w:val="79F651E6"/>
    <w:lvl w:ilvl="0" w:tplc="66AAEB1C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41A4B4E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48C05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C24A4B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ED989E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454E15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09A437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2E18BC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56C420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E7202"/>
    <w:multiLevelType w:val="hybridMultilevel"/>
    <w:tmpl w:val="9B72D8A6"/>
    <w:lvl w:ilvl="0" w:tplc="9F06167A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72D85C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1DD270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ACC22D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6B6468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A79223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7F60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CC2EB7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F506A0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E0C18"/>
    <w:multiLevelType w:val="hybridMultilevel"/>
    <w:tmpl w:val="20B65EA6"/>
    <w:lvl w:ilvl="0" w:tplc="841ED7DE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04423"/>
    <w:multiLevelType w:val="hybridMultilevel"/>
    <w:tmpl w:val="D034F3CE"/>
    <w:lvl w:ilvl="0" w:tplc="1D2A5C14">
      <w:numFmt w:val="bullet"/>
      <w:lvlText w:val="-"/>
      <w:lvlJc w:val="left"/>
      <w:pPr>
        <w:ind w:left="720" w:hanging="360"/>
      </w:pPr>
    </w:lvl>
    <w:lvl w:ilvl="1" w:tplc="ACF01E8A" w:tentative="1">
      <w:start w:val="1"/>
      <w:numFmt w:val="bullet"/>
      <w:lvlText w:val="o"/>
      <w:lvlJc w:val="left"/>
      <w:pPr>
        <w:ind w:left="1440" w:hanging="360"/>
      </w:pPr>
    </w:lvl>
    <w:lvl w:ilvl="2" w:tplc="2A0EE04E" w:tentative="1">
      <w:start w:val="1"/>
      <w:numFmt w:val="bullet"/>
      <w:lvlText w:val=""/>
      <w:lvlJc w:val="left"/>
      <w:pPr>
        <w:ind w:left="2160" w:hanging="360"/>
      </w:pPr>
    </w:lvl>
    <w:lvl w:ilvl="3" w:tplc="519EAA70" w:tentative="1">
      <w:start w:val="1"/>
      <w:numFmt w:val="bullet"/>
      <w:lvlText w:val=""/>
      <w:lvlJc w:val="left"/>
      <w:pPr>
        <w:ind w:left="2880" w:hanging="360"/>
      </w:pPr>
    </w:lvl>
    <w:lvl w:ilvl="4" w:tplc="D8002D36" w:tentative="1">
      <w:start w:val="1"/>
      <w:numFmt w:val="bullet"/>
      <w:lvlText w:val="o"/>
      <w:lvlJc w:val="left"/>
      <w:pPr>
        <w:ind w:left="3600" w:hanging="360"/>
      </w:pPr>
    </w:lvl>
    <w:lvl w:ilvl="5" w:tplc="FF4497DC" w:tentative="1">
      <w:start w:val="1"/>
      <w:numFmt w:val="bullet"/>
      <w:lvlText w:val=""/>
      <w:lvlJc w:val="left"/>
      <w:pPr>
        <w:ind w:left="4320" w:hanging="360"/>
      </w:pPr>
    </w:lvl>
    <w:lvl w:ilvl="6" w:tplc="845C26F4" w:tentative="1">
      <w:start w:val="1"/>
      <w:numFmt w:val="bullet"/>
      <w:lvlText w:val=""/>
      <w:lvlJc w:val="left"/>
      <w:pPr>
        <w:ind w:left="5040" w:hanging="360"/>
      </w:pPr>
    </w:lvl>
    <w:lvl w:ilvl="7" w:tplc="0076209E" w:tentative="1">
      <w:start w:val="1"/>
      <w:numFmt w:val="bullet"/>
      <w:lvlText w:val="o"/>
      <w:lvlJc w:val="left"/>
      <w:pPr>
        <w:ind w:left="5760" w:hanging="360"/>
      </w:pPr>
    </w:lvl>
    <w:lvl w:ilvl="8" w:tplc="B22AAD0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7" w15:restartNumberingAfterBreak="0">
    <w:nsid w:val="2069234D"/>
    <w:multiLevelType w:val="hybridMultilevel"/>
    <w:tmpl w:val="142ADDDA"/>
    <w:lvl w:ilvl="0" w:tplc="4CACF662">
      <w:start w:val="1"/>
      <w:numFmt w:val="bullet"/>
      <w:lvlText w:val=""/>
      <w:lvlJc w:val="left"/>
      <w:pPr>
        <w:ind w:left="720" w:hanging="360"/>
      </w:pPr>
    </w:lvl>
    <w:lvl w:ilvl="1" w:tplc="41E2F1C2" w:tentative="1">
      <w:start w:val="1"/>
      <w:numFmt w:val="bullet"/>
      <w:lvlText w:val="o"/>
      <w:lvlJc w:val="left"/>
      <w:pPr>
        <w:ind w:left="1440" w:hanging="360"/>
      </w:pPr>
    </w:lvl>
    <w:lvl w:ilvl="2" w:tplc="B5E6AA16" w:tentative="1">
      <w:start w:val="1"/>
      <w:numFmt w:val="bullet"/>
      <w:lvlText w:val=""/>
      <w:lvlJc w:val="left"/>
      <w:pPr>
        <w:ind w:left="2160" w:hanging="360"/>
      </w:pPr>
    </w:lvl>
    <w:lvl w:ilvl="3" w:tplc="F918B6A4" w:tentative="1">
      <w:start w:val="1"/>
      <w:numFmt w:val="bullet"/>
      <w:lvlText w:val=""/>
      <w:lvlJc w:val="left"/>
      <w:pPr>
        <w:ind w:left="2880" w:hanging="360"/>
      </w:pPr>
    </w:lvl>
    <w:lvl w:ilvl="4" w:tplc="250A63EA" w:tentative="1">
      <w:start w:val="1"/>
      <w:numFmt w:val="bullet"/>
      <w:lvlText w:val="o"/>
      <w:lvlJc w:val="left"/>
      <w:pPr>
        <w:ind w:left="3600" w:hanging="360"/>
      </w:pPr>
    </w:lvl>
    <w:lvl w:ilvl="5" w:tplc="47969B3A" w:tentative="1">
      <w:start w:val="1"/>
      <w:numFmt w:val="bullet"/>
      <w:lvlText w:val=""/>
      <w:lvlJc w:val="left"/>
      <w:pPr>
        <w:ind w:left="4320" w:hanging="360"/>
      </w:pPr>
    </w:lvl>
    <w:lvl w:ilvl="6" w:tplc="D2A83070" w:tentative="1">
      <w:start w:val="1"/>
      <w:numFmt w:val="bullet"/>
      <w:lvlText w:val=""/>
      <w:lvlJc w:val="left"/>
      <w:pPr>
        <w:ind w:left="5040" w:hanging="360"/>
      </w:pPr>
    </w:lvl>
    <w:lvl w:ilvl="7" w:tplc="45C28462" w:tentative="1">
      <w:start w:val="1"/>
      <w:numFmt w:val="bullet"/>
      <w:lvlText w:val="o"/>
      <w:lvlJc w:val="left"/>
      <w:pPr>
        <w:ind w:left="5760" w:hanging="360"/>
      </w:pPr>
    </w:lvl>
    <w:lvl w:ilvl="8" w:tplc="B5725840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2CB27260"/>
    <w:multiLevelType w:val="hybridMultilevel"/>
    <w:tmpl w:val="3F923B62"/>
    <w:lvl w:ilvl="0" w:tplc="860046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E46767E"/>
    <w:multiLevelType w:val="hybridMultilevel"/>
    <w:tmpl w:val="AC3E4E98"/>
    <w:lvl w:ilvl="0" w:tplc="01324D72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821609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7B862F4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08B41C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A3E28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1AAA39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C386A8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B7C818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A10E16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C52C4E"/>
    <w:multiLevelType w:val="multilevel"/>
    <w:tmpl w:val="A1E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C1639"/>
    <w:multiLevelType w:val="hybridMultilevel"/>
    <w:tmpl w:val="D236F858"/>
    <w:lvl w:ilvl="0" w:tplc="356CC782">
      <w:start w:val="1"/>
      <w:numFmt w:val="bullet"/>
      <w:lvlText w:val=""/>
      <w:lvlJc w:val="left"/>
      <w:pPr>
        <w:ind w:left="720" w:hanging="360"/>
      </w:pPr>
    </w:lvl>
    <w:lvl w:ilvl="1" w:tplc="B79C6B8C" w:tentative="1">
      <w:start w:val="1"/>
      <w:numFmt w:val="bullet"/>
      <w:lvlText w:val="o"/>
      <w:lvlJc w:val="left"/>
      <w:pPr>
        <w:ind w:left="1440" w:hanging="360"/>
      </w:pPr>
    </w:lvl>
    <w:lvl w:ilvl="2" w:tplc="460A4286" w:tentative="1">
      <w:start w:val="1"/>
      <w:numFmt w:val="bullet"/>
      <w:lvlText w:val=""/>
      <w:lvlJc w:val="left"/>
      <w:pPr>
        <w:ind w:left="2160" w:hanging="360"/>
      </w:pPr>
    </w:lvl>
    <w:lvl w:ilvl="3" w:tplc="CCD24982" w:tentative="1">
      <w:start w:val="1"/>
      <w:numFmt w:val="bullet"/>
      <w:lvlText w:val=""/>
      <w:lvlJc w:val="left"/>
      <w:pPr>
        <w:ind w:left="2880" w:hanging="360"/>
      </w:pPr>
    </w:lvl>
    <w:lvl w:ilvl="4" w:tplc="566621E6" w:tentative="1">
      <w:start w:val="1"/>
      <w:numFmt w:val="bullet"/>
      <w:lvlText w:val="o"/>
      <w:lvlJc w:val="left"/>
      <w:pPr>
        <w:ind w:left="3600" w:hanging="360"/>
      </w:pPr>
    </w:lvl>
    <w:lvl w:ilvl="5" w:tplc="4606D526" w:tentative="1">
      <w:start w:val="1"/>
      <w:numFmt w:val="bullet"/>
      <w:lvlText w:val=""/>
      <w:lvlJc w:val="left"/>
      <w:pPr>
        <w:ind w:left="4320" w:hanging="360"/>
      </w:pPr>
    </w:lvl>
    <w:lvl w:ilvl="6" w:tplc="E6D894BA" w:tentative="1">
      <w:start w:val="1"/>
      <w:numFmt w:val="bullet"/>
      <w:lvlText w:val=""/>
      <w:lvlJc w:val="left"/>
      <w:pPr>
        <w:ind w:left="5040" w:hanging="360"/>
      </w:pPr>
    </w:lvl>
    <w:lvl w:ilvl="7" w:tplc="66E4B9BC" w:tentative="1">
      <w:start w:val="1"/>
      <w:numFmt w:val="bullet"/>
      <w:lvlText w:val="o"/>
      <w:lvlJc w:val="left"/>
      <w:pPr>
        <w:ind w:left="5760" w:hanging="360"/>
      </w:pPr>
    </w:lvl>
    <w:lvl w:ilvl="8" w:tplc="FC5E614E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2" w15:restartNumberingAfterBreak="0">
    <w:nsid w:val="41DB2519"/>
    <w:multiLevelType w:val="hybridMultilevel"/>
    <w:tmpl w:val="E6E441E2"/>
    <w:lvl w:ilvl="0" w:tplc="2CCC0454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09624FA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E5440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77825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DCB800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62F488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25B2AA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EDDA70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0D0839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386D64"/>
    <w:multiLevelType w:val="hybridMultilevel"/>
    <w:tmpl w:val="0BEA5672"/>
    <w:lvl w:ilvl="0" w:tplc="07E2B77E">
      <w:numFmt w:val="bullet"/>
      <w:lvlText w:val="-"/>
      <w:lvlJc w:val="left"/>
      <w:pPr>
        <w:ind w:left="720" w:hanging="360"/>
      </w:pPr>
    </w:lvl>
    <w:lvl w:ilvl="1" w:tplc="862E1E88" w:tentative="1">
      <w:start w:val="1"/>
      <w:numFmt w:val="bullet"/>
      <w:lvlText w:val="o"/>
      <w:lvlJc w:val="left"/>
      <w:pPr>
        <w:ind w:left="1440" w:hanging="360"/>
      </w:pPr>
    </w:lvl>
    <w:lvl w:ilvl="2" w:tplc="6BBA3AB2" w:tentative="1">
      <w:start w:val="1"/>
      <w:numFmt w:val="bullet"/>
      <w:lvlText w:val=""/>
      <w:lvlJc w:val="left"/>
      <w:pPr>
        <w:ind w:left="2160" w:hanging="360"/>
      </w:pPr>
    </w:lvl>
    <w:lvl w:ilvl="3" w:tplc="0A1AE068" w:tentative="1">
      <w:start w:val="1"/>
      <w:numFmt w:val="bullet"/>
      <w:lvlText w:val=""/>
      <w:lvlJc w:val="left"/>
      <w:pPr>
        <w:ind w:left="2880" w:hanging="360"/>
      </w:pPr>
    </w:lvl>
    <w:lvl w:ilvl="4" w:tplc="5EF07FF0" w:tentative="1">
      <w:start w:val="1"/>
      <w:numFmt w:val="bullet"/>
      <w:lvlText w:val="o"/>
      <w:lvlJc w:val="left"/>
      <w:pPr>
        <w:ind w:left="3600" w:hanging="360"/>
      </w:pPr>
    </w:lvl>
    <w:lvl w:ilvl="5" w:tplc="2E1C4E3A" w:tentative="1">
      <w:start w:val="1"/>
      <w:numFmt w:val="bullet"/>
      <w:lvlText w:val=""/>
      <w:lvlJc w:val="left"/>
      <w:pPr>
        <w:ind w:left="4320" w:hanging="360"/>
      </w:pPr>
    </w:lvl>
    <w:lvl w:ilvl="6" w:tplc="C3008A90" w:tentative="1">
      <w:start w:val="1"/>
      <w:numFmt w:val="bullet"/>
      <w:lvlText w:val=""/>
      <w:lvlJc w:val="left"/>
      <w:pPr>
        <w:ind w:left="5040" w:hanging="360"/>
      </w:pPr>
    </w:lvl>
    <w:lvl w:ilvl="7" w:tplc="53E4B400" w:tentative="1">
      <w:start w:val="1"/>
      <w:numFmt w:val="bullet"/>
      <w:lvlText w:val="o"/>
      <w:lvlJc w:val="left"/>
      <w:pPr>
        <w:ind w:left="5760" w:hanging="360"/>
      </w:pPr>
    </w:lvl>
    <w:lvl w:ilvl="8" w:tplc="DBA4A242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14" w15:restartNumberingAfterBreak="0">
    <w:nsid w:val="4896692F"/>
    <w:multiLevelType w:val="multilevel"/>
    <w:tmpl w:val="1E28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0174F"/>
    <w:multiLevelType w:val="hybridMultilevel"/>
    <w:tmpl w:val="754ED1CC"/>
    <w:lvl w:ilvl="0" w:tplc="CE66BD1E">
      <w:start w:val="1"/>
      <w:numFmt w:val="bullet"/>
      <w:lvlText w:val=""/>
      <w:lvlJc w:val="left"/>
      <w:pPr>
        <w:ind w:left="1287" w:hanging="360"/>
      </w:pPr>
    </w:lvl>
    <w:lvl w:ilvl="1" w:tplc="4EAA4B12" w:tentative="1">
      <w:start w:val="1"/>
      <w:numFmt w:val="bullet"/>
      <w:lvlText w:val="o"/>
      <w:lvlJc w:val="left"/>
      <w:pPr>
        <w:ind w:left="2007" w:hanging="360"/>
      </w:pPr>
    </w:lvl>
    <w:lvl w:ilvl="2" w:tplc="7904E93E" w:tentative="1">
      <w:start w:val="1"/>
      <w:numFmt w:val="bullet"/>
      <w:lvlText w:val=""/>
      <w:lvlJc w:val="left"/>
      <w:pPr>
        <w:ind w:left="2727" w:hanging="360"/>
      </w:pPr>
    </w:lvl>
    <w:lvl w:ilvl="3" w:tplc="F22872BA" w:tentative="1">
      <w:start w:val="1"/>
      <w:numFmt w:val="bullet"/>
      <w:lvlText w:val=""/>
      <w:lvlJc w:val="left"/>
      <w:pPr>
        <w:ind w:left="3447" w:hanging="360"/>
      </w:pPr>
    </w:lvl>
    <w:lvl w:ilvl="4" w:tplc="5A20EA12" w:tentative="1">
      <w:start w:val="1"/>
      <w:numFmt w:val="bullet"/>
      <w:lvlText w:val="o"/>
      <w:lvlJc w:val="left"/>
      <w:pPr>
        <w:ind w:left="4167" w:hanging="360"/>
      </w:pPr>
    </w:lvl>
    <w:lvl w:ilvl="5" w:tplc="B9F2252E" w:tentative="1">
      <w:start w:val="1"/>
      <w:numFmt w:val="bullet"/>
      <w:lvlText w:val=""/>
      <w:lvlJc w:val="left"/>
      <w:pPr>
        <w:ind w:left="4887" w:hanging="360"/>
      </w:pPr>
    </w:lvl>
    <w:lvl w:ilvl="6" w:tplc="071C337A" w:tentative="1">
      <w:start w:val="1"/>
      <w:numFmt w:val="bullet"/>
      <w:lvlText w:val=""/>
      <w:lvlJc w:val="left"/>
      <w:pPr>
        <w:ind w:left="5607" w:hanging="360"/>
      </w:pPr>
    </w:lvl>
    <w:lvl w:ilvl="7" w:tplc="40D0EBCC" w:tentative="1">
      <w:start w:val="1"/>
      <w:numFmt w:val="bullet"/>
      <w:lvlText w:val="o"/>
      <w:lvlJc w:val="left"/>
      <w:pPr>
        <w:ind w:left="6327" w:hanging="360"/>
      </w:pPr>
    </w:lvl>
    <w:lvl w:ilvl="8" w:tplc="18AE3518" w:tentative="1">
      <w:start w:val="1"/>
      <w:numFmt w:val="bullet"/>
      <w:lvlText w:val=""/>
      <w:lvlJc w:val="left"/>
      <w:pPr>
        <w:ind w:left="7047" w:hanging="360"/>
      </w:pPr>
    </w:lvl>
  </w:abstractNum>
  <w:abstractNum w:abstractNumId="16" w15:restartNumberingAfterBreak="0">
    <w:nsid w:val="573A0D50"/>
    <w:multiLevelType w:val="multilevel"/>
    <w:tmpl w:val="B02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666E0"/>
    <w:multiLevelType w:val="hybridMultilevel"/>
    <w:tmpl w:val="F00A5D66"/>
    <w:lvl w:ilvl="0" w:tplc="7B88A74E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C4390B"/>
    <w:multiLevelType w:val="hybridMultilevel"/>
    <w:tmpl w:val="BC4A03B4"/>
    <w:lvl w:ilvl="0" w:tplc="23C21B4E">
      <w:start w:val="1"/>
      <w:numFmt w:val="bullet"/>
      <w:lvlText w:val=""/>
      <w:lvlJc w:val="left"/>
      <w:pPr>
        <w:tabs>
          <w:tab w:val="num" w:pos="717"/>
        </w:tabs>
        <w:ind w:left="717" w:hanging="357"/>
      </w:pPr>
    </w:lvl>
    <w:lvl w:ilvl="1" w:tplc="BC1E75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</w:lvl>
    <w:lvl w:ilvl="2" w:tplc="508201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</w:lvl>
    <w:lvl w:ilvl="3" w:tplc="F31031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</w:lvl>
    <w:lvl w:ilvl="4" w:tplc="5A16816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</w:lvl>
    <w:lvl w:ilvl="5" w:tplc="86F858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</w:lvl>
    <w:lvl w:ilvl="6" w:tplc="B8B20A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</w:lvl>
    <w:lvl w:ilvl="7" w:tplc="7C9012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</w:lvl>
    <w:lvl w:ilvl="8" w:tplc="6C1E5D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8873F7"/>
    <w:multiLevelType w:val="hybridMultilevel"/>
    <w:tmpl w:val="4F2CE3BE"/>
    <w:lvl w:ilvl="0" w:tplc="988CC6BE">
      <w:numFmt w:val="bullet"/>
      <w:lvlText w:val="-"/>
      <w:lvlJc w:val="left"/>
      <w:pPr>
        <w:ind w:left="720" w:hanging="360"/>
      </w:pPr>
    </w:lvl>
    <w:lvl w:ilvl="1" w:tplc="EA4A99A0" w:tentative="1">
      <w:start w:val="1"/>
      <w:numFmt w:val="bullet"/>
      <w:lvlText w:val="o"/>
      <w:lvlJc w:val="left"/>
      <w:pPr>
        <w:ind w:left="1440" w:hanging="360"/>
      </w:pPr>
    </w:lvl>
    <w:lvl w:ilvl="2" w:tplc="DFCEA2BE" w:tentative="1">
      <w:start w:val="1"/>
      <w:numFmt w:val="bullet"/>
      <w:lvlText w:val=""/>
      <w:lvlJc w:val="left"/>
      <w:pPr>
        <w:ind w:left="2160" w:hanging="360"/>
      </w:pPr>
    </w:lvl>
    <w:lvl w:ilvl="3" w:tplc="1E5856AA" w:tentative="1">
      <w:start w:val="1"/>
      <w:numFmt w:val="bullet"/>
      <w:lvlText w:val=""/>
      <w:lvlJc w:val="left"/>
      <w:pPr>
        <w:ind w:left="2880" w:hanging="360"/>
      </w:pPr>
    </w:lvl>
    <w:lvl w:ilvl="4" w:tplc="6330802C" w:tentative="1">
      <w:start w:val="1"/>
      <w:numFmt w:val="bullet"/>
      <w:lvlText w:val="o"/>
      <w:lvlJc w:val="left"/>
      <w:pPr>
        <w:ind w:left="3600" w:hanging="360"/>
      </w:pPr>
    </w:lvl>
    <w:lvl w:ilvl="5" w:tplc="86306306" w:tentative="1">
      <w:start w:val="1"/>
      <w:numFmt w:val="bullet"/>
      <w:lvlText w:val=""/>
      <w:lvlJc w:val="left"/>
      <w:pPr>
        <w:ind w:left="4320" w:hanging="360"/>
      </w:pPr>
    </w:lvl>
    <w:lvl w:ilvl="6" w:tplc="E46237AA" w:tentative="1">
      <w:start w:val="1"/>
      <w:numFmt w:val="bullet"/>
      <w:lvlText w:val=""/>
      <w:lvlJc w:val="left"/>
      <w:pPr>
        <w:ind w:left="5040" w:hanging="360"/>
      </w:pPr>
    </w:lvl>
    <w:lvl w:ilvl="7" w:tplc="11705F88" w:tentative="1">
      <w:start w:val="1"/>
      <w:numFmt w:val="bullet"/>
      <w:lvlText w:val="o"/>
      <w:lvlJc w:val="left"/>
      <w:pPr>
        <w:ind w:left="5760" w:hanging="360"/>
      </w:pPr>
    </w:lvl>
    <w:lvl w:ilvl="8" w:tplc="A93CCC44" w:tentative="1">
      <w:start w:val="1"/>
      <w:numFmt w:val="bullet"/>
      <w:lvlText w:val=""/>
      <w:lvlJc w:val="left"/>
      <w:pPr>
        <w:ind w:left="6480" w:hanging="360"/>
      </w:pPr>
    </w:lvl>
  </w:abstractNum>
  <w:abstractNum w:abstractNumId="20" w15:restartNumberingAfterBreak="0">
    <w:nsid w:val="7FBA585D"/>
    <w:multiLevelType w:val="hybridMultilevel"/>
    <w:tmpl w:val="C07E3C0E"/>
    <w:lvl w:ilvl="0" w:tplc="69D69F24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66954">
    <w:abstractNumId w:val="12"/>
  </w:num>
  <w:num w:numId="2" w16cid:durableId="169023743">
    <w:abstractNumId w:val="1"/>
  </w:num>
  <w:num w:numId="3" w16cid:durableId="1272081163">
    <w:abstractNumId w:val="3"/>
  </w:num>
  <w:num w:numId="4" w16cid:durableId="948317510">
    <w:abstractNumId w:val="9"/>
  </w:num>
  <w:num w:numId="5" w16cid:durableId="1886259694">
    <w:abstractNumId w:val="18"/>
  </w:num>
  <w:num w:numId="6" w16cid:durableId="588200945">
    <w:abstractNumId w:val="4"/>
  </w:num>
  <w:num w:numId="7" w16cid:durableId="488448575">
    <w:abstractNumId w:val="2"/>
  </w:num>
  <w:num w:numId="8" w16cid:durableId="683673469">
    <w:abstractNumId w:val="19"/>
  </w:num>
  <w:num w:numId="9" w16cid:durableId="1689216105">
    <w:abstractNumId w:val="0"/>
  </w:num>
  <w:num w:numId="10" w16cid:durableId="924453893">
    <w:abstractNumId w:val="6"/>
  </w:num>
  <w:num w:numId="11" w16cid:durableId="614598070">
    <w:abstractNumId w:val="13"/>
  </w:num>
  <w:num w:numId="12" w16cid:durableId="552469431">
    <w:abstractNumId w:val="10"/>
  </w:num>
  <w:num w:numId="13" w16cid:durableId="5713297">
    <w:abstractNumId w:val="11"/>
  </w:num>
  <w:num w:numId="14" w16cid:durableId="2104842015">
    <w:abstractNumId w:val="16"/>
  </w:num>
  <w:num w:numId="15" w16cid:durableId="515073687">
    <w:abstractNumId w:val="7"/>
  </w:num>
  <w:num w:numId="16" w16cid:durableId="1285387372">
    <w:abstractNumId w:val="14"/>
  </w:num>
  <w:num w:numId="17" w16cid:durableId="113984844">
    <w:abstractNumId w:val="15"/>
  </w:num>
  <w:num w:numId="18" w16cid:durableId="414210764">
    <w:abstractNumId w:val="20"/>
  </w:num>
  <w:num w:numId="19" w16cid:durableId="1244292838">
    <w:abstractNumId w:val="17"/>
  </w:num>
  <w:num w:numId="20" w16cid:durableId="1525824380">
    <w:abstractNumId w:val="8"/>
  </w:num>
  <w:num w:numId="21" w16cid:durableId="415975319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removePersonalInformation/>
  <w:removeDateAndTime/>
  <w:activeWritingStyle w:appName="MSWord" w:lang="cs-CZ" w:vendorID="7" w:dllVersion="513" w:checkStyle="1"/>
  <w:activeWritingStyle w:appName="MSWord" w:lang="cs-CZ" w:vendorID="7" w:dllVersion="514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50E"/>
    <w:rsid w:val="00000F30"/>
    <w:rsid w:val="000034D7"/>
    <w:rsid w:val="00003842"/>
    <w:rsid w:val="000044F3"/>
    <w:rsid w:val="00004560"/>
    <w:rsid w:val="000045CC"/>
    <w:rsid w:val="00004D83"/>
    <w:rsid w:val="000051BC"/>
    <w:rsid w:val="00006361"/>
    <w:rsid w:val="0000788C"/>
    <w:rsid w:val="000104B1"/>
    <w:rsid w:val="000112F2"/>
    <w:rsid w:val="00011E83"/>
    <w:rsid w:val="000122AD"/>
    <w:rsid w:val="00012976"/>
    <w:rsid w:val="000139EA"/>
    <w:rsid w:val="00016D80"/>
    <w:rsid w:val="00017950"/>
    <w:rsid w:val="00017ADB"/>
    <w:rsid w:val="0002224A"/>
    <w:rsid w:val="00022EC2"/>
    <w:rsid w:val="00026006"/>
    <w:rsid w:val="000277A9"/>
    <w:rsid w:val="00030742"/>
    <w:rsid w:val="00031A08"/>
    <w:rsid w:val="00032749"/>
    <w:rsid w:val="000344E8"/>
    <w:rsid w:val="0003559B"/>
    <w:rsid w:val="00036756"/>
    <w:rsid w:val="0003798D"/>
    <w:rsid w:val="00037B42"/>
    <w:rsid w:val="00037C9D"/>
    <w:rsid w:val="00040240"/>
    <w:rsid w:val="00041464"/>
    <w:rsid w:val="00041ADD"/>
    <w:rsid w:val="0004521B"/>
    <w:rsid w:val="0004619A"/>
    <w:rsid w:val="000479C2"/>
    <w:rsid w:val="000479D5"/>
    <w:rsid w:val="00051529"/>
    <w:rsid w:val="00051BAC"/>
    <w:rsid w:val="00053C64"/>
    <w:rsid w:val="00055C9F"/>
    <w:rsid w:val="00056673"/>
    <w:rsid w:val="00056D13"/>
    <w:rsid w:val="00057DCE"/>
    <w:rsid w:val="00060F1F"/>
    <w:rsid w:val="00061078"/>
    <w:rsid w:val="00063134"/>
    <w:rsid w:val="00063B4E"/>
    <w:rsid w:val="000651B3"/>
    <w:rsid w:val="000651C0"/>
    <w:rsid w:val="000658F2"/>
    <w:rsid w:val="00066DC7"/>
    <w:rsid w:val="0007006C"/>
    <w:rsid w:val="0007008E"/>
    <w:rsid w:val="00071B19"/>
    <w:rsid w:val="000741A2"/>
    <w:rsid w:val="00074F1B"/>
    <w:rsid w:val="000752D7"/>
    <w:rsid w:val="00075AA6"/>
    <w:rsid w:val="00075FE6"/>
    <w:rsid w:val="000774EE"/>
    <w:rsid w:val="000824EF"/>
    <w:rsid w:val="0008293F"/>
    <w:rsid w:val="00082BF3"/>
    <w:rsid w:val="000851DB"/>
    <w:rsid w:val="000854FF"/>
    <w:rsid w:val="0008612F"/>
    <w:rsid w:val="00086C02"/>
    <w:rsid w:val="00087429"/>
    <w:rsid w:val="00087A27"/>
    <w:rsid w:val="00091AA9"/>
    <w:rsid w:val="00091C11"/>
    <w:rsid w:val="00091D91"/>
    <w:rsid w:val="00091D9D"/>
    <w:rsid w:val="00091EC8"/>
    <w:rsid w:val="00093E44"/>
    <w:rsid w:val="00095283"/>
    <w:rsid w:val="00095322"/>
    <w:rsid w:val="00095350"/>
    <w:rsid w:val="000965B9"/>
    <w:rsid w:val="000A027F"/>
    <w:rsid w:val="000A29C8"/>
    <w:rsid w:val="000A513A"/>
    <w:rsid w:val="000A6D7F"/>
    <w:rsid w:val="000A7F24"/>
    <w:rsid w:val="000B2362"/>
    <w:rsid w:val="000B4302"/>
    <w:rsid w:val="000B4796"/>
    <w:rsid w:val="000B6650"/>
    <w:rsid w:val="000B70F7"/>
    <w:rsid w:val="000C082F"/>
    <w:rsid w:val="000C0ECF"/>
    <w:rsid w:val="000C13D1"/>
    <w:rsid w:val="000C34C1"/>
    <w:rsid w:val="000C423B"/>
    <w:rsid w:val="000C53B9"/>
    <w:rsid w:val="000D1966"/>
    <w:rsid w:val="000D2B7E"/>
    <w:rsid w:val="000D4D0C"/>
    <w:rsid w:val="000D6EFD"/>
    <w:rsid w:val="000E09A1"/>
    <w:rsid w:val="000E0CD4"/>
    <w:rsid w:val="000E0E90"/>
    <w:rsid w:val="000E18EB"/>
    <w:rsid w:val="000E229C"/>
    <w:rsid w:val="000E2E70"/>
    <w:rsid w:val="000E51C5"/>
    <w:rsid w:val="000E667A"/>
    <w:rsid w:val="000E73D0"/>
    <w:rsid w:val="000E7E53"/>
    <w:rsid w:val="000F07EF"/>
    <w:rsid w:val="000F18CE"/>
    <w:rsid w:val="000F3280"/>
    <w:rsid w:val="000F3C46"/>
    <w:rsid w:val="000F4CB8"/>
    <w:rsid w:val="000F52BC"/>
    <w:rsid w:val="000F6001"/>
    <w:rsid w:val="000F6021"/>
    <w:rsid w:val="000F7EA1"/>
    <w:rsid w:val="00100D2C"/>
    <w:rsid w:val="00102462"/>
    <w:rsid w:val="00103A28"/>
    <w:rsid w:val="00103BBE"/>
    <w:rsid w:val="00103E9D"/>
    <w:rsid w:val="0010661D"/>
    <w:rsid w:val="001122BD"/>
    <w:rsid w:val="0011277A"/>
    <w:rsid w:val="00114E6E"/>
    <w:rsid w:val="00114FE3"/>
    <w:rsid w:val="00116EEC"/>
    <w:rsid w:val="001170AB"/>
    <w:rsid w:val="001204FF"/>
    <w:rsid w:val="0012359A"/>
    <w:rsid w:val="0012385B"/>
    <w:rsid w:val="0012393F"/>
    <w:rsid w:val="00123BAC"/>
    <w:rsid w:val="00124508"/>
    <w:rsid w:val="00124D8F"/>
    <w:rsid w:val="00125E3C"/>
    <w:rsid w:val="00127138"/>
    <w:rsid w:val="00131EA3"/>
    <w:rsid w:val="001328EE"/>
    <w:rsid w:val="00133189"/>
    <w:rsid w:val="001332B4"/>
    <w:rsid w:val="001340B6"/>
    <w:rsid w:val="00134200"/>
    <w:rsid w:val="00134C1F"/>
    <w:rsid w:val="00136EAE"/>
    <w:rsid w:val="001405B3"/>
    <w:rsid w:val="00142FA2"/>
    <w:rsid w:val="001466D6"/>
    <w:rsid w:val="00146D04"/>
    <w:rsid w:val="00151234"/>
    <w:rsid w:val="00152A90"/>
    <w:rsid w:val="00152D0F"/>
    <w:rsid w:val="00157A1F"/>
    <w:rsid w:val="00160F51"/>
    <w:rsid w:val="00161130"/>
    <w:rsid w:val="00163607"/>
    <w:rsid w:val="0016413B"/>
    <w:rsid w:val="001666BF"/>
    <w:rsid w:val="00166CA6"/>
    <w:rsid w:val="00171EA8"/>
    <w:rsid w:val="001732DF"/>
    <w:rsid w:val="001744EA"/>
    <w:rsid w:val="00174700"/>
    <w:rsid w:val="00176379"/>
    <w:rsid w:val="001776D8"/>
    <w:rsid w:val="00180E48"/>
    <w:rsid w:val="00181496"/>
    <w:rsid w:val="00182983"/>
    <w:rsid w:val="0018358B"/>
    <w:rsid w:val="001839A4"/>
    <w:rsid w:val="0018534E"/>
    <w:rsid w:val="00185C69"/>
    <w:rsid w:val="00186C5D"/>
    <w:rsid w:val="00186F5D"/>
    <w:rsid w:val="00187260"/>
    <w:rsid w:val="00191DB6"/>
    <w:rsid w:val="00194105"/>
    <w:rsid w:val="001947F5"/>
    <w:rsid w:val="001A5433"/>
    <w:rsid w:val="001A6F4F"/>
    <w:rsid w:val="001A7474"/>
    <w:rsid w:val="001B0868"/>
    <w:rsid w:val="001B36A2"/>
    <w:rsid w:val="001B59BF"/>
    <w:rsid w:val="001B6BAF"/>
    <w:rsid w:val="001B739E"/>
    <w:rsid w:val="001B76D9"/>
    <w:rsid w:val="001B7B01"/>
    <w:rsid w:val="001C0A04"/>
    <w:rsid w:val="001C156B"/>
    <w:rsid w:val="001C1E5E"/>
    <w:rsid w:val="001C2ABD"/>
    <w:rsid w:val="001C4FF0"/>
    <w:rsid w:val="001C7870"/>
    <w:rsid w:val="001D169F"/>
    <w:rsid w:val="001D2728"/>
    <w:rsid w:val="001D43BB"/>
    <w:rsid w:val="001E069D"/>
    <w:rsid w:val="001E25F9"/>
    <w:rsid w:val="001E6F9A"/>
    <w:rsid w:val="001E70D8"/>
    <w:rsid w:val="001E73D2"/>
    <w:rsid w:val="001F256E"/>
    <w:rsid w:val="001F27E9"/>
    <w:rsid w:val="001F290F"/>
    <w:rsid w:val="001F33E1"/>
    <w:rsid w:val="001F44AC"/>
    <w:rsid w:val="001F487F"/>
    <w:rsid w:val="001F7816"/>
    <w:rsid w:val="001F7874"/>
    <w:rsid w:val="00200666"/>
    <w:rsid w:val="002006D7"/>
    <w:rsid w:val="002029AA"/>
    <w:rsid w:val="002041B8"/>
    <w:rsid w:val="00204836"/>
    <w:rsid w:val="00207715"/>
    <w:rsid w:val="002127E9"/>
    <w:rsid w:val="0021294E"/>
    <w:rsid w:val="00212B64"/>
    <w:rsid w:val="0021422C"/>
    <w:rsid w:val="00214BD7"/>
    <w:rsid w:val="00215914"/>
    <w:rsid w:val="00215F6C"/>
    <w:rsid w:val="00215F7B"/>
    <w:rsid w:val="002167A5"/>
    <w:rsid w:val="002179F5"/>
    <w:rsid w:val="0022377E"/>
    <w:rsid w:val="00225164"/>
    <w:rsid w:val="00225F56"/>
    <w:rsid w:val="0023066E"/>
    <w:rsid w:val="00230966"/>
    <w:rsid w:val="002327F8"/>
    <w:rsid w:val="002331F5"/>
    <w:rsid w:val="002335E2"/>
    <w:rsid w:val="00234AB5"/>
    <w:rsid w:val="002358EE"/>
    <w:rsid w:val="00236770"/>
    <w:rsid w:val="0024021F"/>
    <w:rsid w:val="00240B23"/>
    <w:rsid w:val="00241680"/>
    <w:rsid w:val="00241B7B"/>
    <w:rsid w:val="00242094"/>
    <w:rsid w:val="002423CB"/>
    <w:rsid w:val="00242DE1"/>
    <w:rsid w:val="002433EA"/>
    <w:rsid w:val="002438AE"/>
    <w:rsid w:val="00246255"/>
    <w:rsid w:val="00246588"/>
    <w:rsid w:val="00246E2F"/>
    <w:rsid w:val="00246E89"/>
    <w:rsid w:val="00250246"/>
    <w:rsid w:val="00251B76"/>
    <w:rsid w:val="00252262"/>
    <w:rsid w:val="0025442D"/>
    <w:rsid w:val="00254F1D"/>
    <w:rsid w:val="0025528D"/>
    <w:rsid w:val="002556DB"/>
    <w:rsid w:val="0025722F"/>
    <w:rsid w:val="002575A8"/>
    <w:rsid w:val="00257775"/>
    <w:rsid w:val="002616E3"/>
    <w:rsid w:val="002617DF"/>
    <w:rsid w:val="00262F93"/>
    <w:rsid w:val="002635DD"/>
    <w:rsid w:val="00263D8C"/>
    <w:rsid w:val="00264824"/>
    <w:rsid w:val="00264BBA"/>
    <w:rsid w:val="00265868"/>
    <w:rsid w:val="0026664F"/>
    <w:rsid w:val="002672AB"/>
    <w:rsid w:val="0027065E"/>
    <w:rsid w:val="00270B68"/>
    <w:rsid w:val="0027158F"/>
    <w:rsid w:val="002737EB"/>
    <w:rsid w:val="00275006"/>
    <w:rsid w:val="002754D4"/>
    <w:rsid w:val="00276593"/>
    <w:rsid w:val="00277A88"/>
    <w:rsid w:val="0028145A"/>
    <w:rsid w:val="002833C3"/>
    <w:rsid w:val="00285908"/>
    <w:rsid w:val="00286CCD"/>
    <w:rsid w:val="00293941"/>
    <w:rsid w:val="00293C21"/>
    <w:rsid w:val="00296937"/>
    <w:rsid w:val="002974B1"/>
    <w:rsid w:val="00297584"/>
    <w:rsid w:val="00297BB1"/>
    <w:rsid w:val="002A0A6F"/>
    <w:rsid w:val="002A0C4A"/>
    <w:rsid w:val="002A1675"/>
    <w:rsid w:val="002A2CDA"/>
    <w:rsid w:val="002A2FEE"/>
    <w:rsid w:val="002A4A67"/>
    <w:rsid w:val="002A60A3"/>
    <w:rsid w:val="002A7FCD"/>
    <w:rsid w:val="002B093D"/>
    <w:rsid w:val="002B0D2E"/>
    <w:rsid w:val="002B1191"/>
    <w:rsid w:val="002B15B7"/>
    <w:rsid w:val="002B1D16"/>
    <w:rsid w:val="002B3B5D"/>
    <w:rsid w:val="002B484D"/>
    <w:rsid w:val="002B66CD"/>
    <w:rsid w:val="002B68B3"/>
    <w:rsid w:val="002B708A"/>
    <w:rsid w:val="002B7A82"/>
    <w:rsid w:val="002C1DA8"/>
    <w:rsid w:val="002C2C26"/>
    <w:rsid w:val="002C2E24"/>
    <w:rsid w:val="002C5728"/>
    <w:rsid w:val="002C58A0"/>
    <w:rsid w:val="002C6A31"/>
    <w:rsid w:val="002C7A9E"/>
    <w:rsid w:val="002D1037"/>
    <w:rsid w:val="002D14A8"/>
    <w:rsid w:val="002D3970"/>
    <w:rsid w:val="002D3D77"/>
    <w:rsid w:val="002D455B"/>
    <w:rsid w:val="002D4BFE"/>
    <w:rsid w:val="002D5B9C"/>
    <w:rsid w:val="002D5BB3"/>
    <w:rsid w:val="002D6B64"/>
    <w:rsid w:val="002E126A"/>
    <w:rsid w:val="002E2338"/>
    <w:rsid w:val="002E306D"/>
    <w:rsid w:val="002E3B42"/>
    <w:rsid w:val="002E44EA"/>
    <w:rsid w:val="002E4563"/>
    <w:rsid w:val="002E4883"/>
    <w:rsid w:val="002E4C8E"/>
    <w:rsid w:val="002E4D70"/>
    <w:rsid w:val="002E6C15"/>
    <w:rsid w:val="002E7085"/>
    <w:rsid w:val="002E7A83"/>
    <w:rsid w:val="002F12B7"/>
    <w:rsid w:val="002F1822"/>
    <w:rsid w:val="002F4281"/>
    <w:rsid w:val="002F5EBA"/>
    <w:rsid w:val="00300FA4"/>
    <w:rsid w:val="00301B45"/>
    <w:rsid w:val="00302066"/>
    <w:rsid w:val="003025D6"/>
    <w:rsid w:val="0030268A"/>
    <w:rsid w:val="00303551"/>
    <w:rsid w:val="00303DC3"/>
    <w:rsid w:val="0030671C"/>
    <w:rsid w:val="00307B22"/>
    <w:rsid w:val="00312243"/>
    <w:rsid w:val="00312526"/>
    <w:rsid w:val="003126C2"/>
    <w:rsid w:val="00313683"/>
    <w:rsid w:val="003159F4"/>
    <w:rsid w:val="00316F5B"/>
    <w:rsid w:val="00317582"/>
    <w:rsid w:val="00320813"/>
    <w:rsid w:val="0032438B"/>
    <w:rsid w:val="00327C05"/>
    <w:rsid w:val="0033150A"/>
    <w:rsid w:val="003317EF"/>
    <w:rsid w:val="00332F06"/>
    <w:rsid w:val="00333B2B"/>
    <w:rsid w:val="0033529F"/>
    <w:rsid w:val="00335311"/>
    <w:rsid w:val="003356D0"/>
    <w:rsid w:val="00340277"/>
    <w:rsid w:val="0034153B"/>
    <w:rsid w:val="00342937"/>
    <w:rsid w:val="00345EC3"/>
    <w:rsid w:val="0035052D"/>
    <w:rsid w:val="00350BC0"/>
    <w:rsid w:val="003510C9"/>
    <w:rsid w:val="00351914"/>
    <w:rsid w:val="003520B6"/>
    <w:rsid w:val="00354215"/>
    <w:rsid w:val="0035496D"/>
    <w:rsid w:val="00354ED3"/>
    <w:rsid w:val="0035579F"/>
    <w:rsid w:val="00355EB7"/>
    <w:rsid w:val="00356C08"/>
    <w:rsid w:val="00357CEB"/>
    <w:rsid w:val="003604A0"/>
    <w:rsid w:val="00362FCA"/>
    <w:rsid w:val="00365178"/>
    <w:rsid w:val="00366208"/>
    <w:rsid w:val="003669D1"/>
    <w:rsid w:val="003703B2"/>
    <w:rsid w:val="003710F4"/>
    <w:rsid w:val="00371558"/>
    <w:rsid w:val="003716C5"/>
    <w:rsid w:val="00371AFB"/>
    <w:rsid w:val="00371CA9"/>
    <w:rsid w:val="00372217"/>
    <w:rsid w:val="0037275F"/>
    <w:rsid w:val="00373385"/>
    <w:rsid w:val="00374855"/>
    <w:rsid w:val="00375DFA"/>
    <w:rsid w:val="0037621B"/>
    <w:rsid w:val="003762DF"/>
    <w:rsid w:val="003767BB"/>
    <w:rsid w:val="003767C4"/>
    <w:rsid w:val="0037705B"/>
    <w:rsid w:val="003812FA"/>
    <w:rsid w:val="00381F4F"/>
    <w:rsid w:val="00383CCA"/>
    <w:rsid w:val="0038483F"/>
    <w:rsid w:val="0038624F"/>
    <w:rsid w:val="00386B0E"/>
    <w:rsid w:val="00386C67"/>
    <w:rsid w:val="003900D7"/>
    <w:rsid w:val="003932A9"/>
    <w:rsid w:val="003969DB"/>
    <w:rsid w:val="003975CA"/>
    <w:rsid w:val="00397EC9"/>
    <w:rsid w:val="00397FF1"/>
    <w:rsid w:val="003A086E"/>
    <w:rsid w:val="003A0BB2"/>
    <w:rsid w:val="003A0D4A"/>
    <w:rsid w:val="003A15BC"/>
    <w:rsid w:val="003A4E4A"/>
    <w:rsid w:val="003A54BE"/>
    <w:rsid w:val="003A57FE"/>
    <w:rsid w:val="003B0035"/>
    <w:rsid w:val="003B00C3"/>
    <w:rsid w:val="003B34EE"/>
    <w:rsid w:val="003B49C8"/>
    <w:rsid w:val="003B690C"/>
    <w:rsid w:val="003B6AA4"/>
    <w:rsid w:val="003B6EB2"/>
    <w:rsid w:val="003B767C"/>
    <w:rsid w:val="003C035C"/>
    <w:rsid w:val="003C0EE6"/>
    <w:rsid w:val="003C104D"/>
    <w:rsid w:val="003C2405"/>
    <w:rsid w:val="003C52A6"/>
    <w:rsid w:val="003C5B5D"/>
    <w:rsid w:val="003C5CBE"/>
    <w:rsid w:val="003D08BE"/>
    <w:rsid w:val="003D31E1"/>
    <w:rsid w:val="003D4719"/>
    <w:rsid w:val="003D4BCD"/>
    <w:rsid w:val="003D560F"/>
    <w:rsid w:val="003D6F32"/>
    <w:rsid w:val="003D73D6"/>
    <w:rsid w:val="003D7799"/>
    <w:rsid w:val="003E1CB5"/>
    <w:rsid w:val="003E7C25"/>
    <w:rsid w:val="003F00BD"/>
    <w:rsid w:val="003F0855"/>
    <w:rsid w:val="003F28AE"/>
    <w:rsid w:val="003F2D3F"/>
    <w:rsid w:val="003F64D1"/>
    <w:rsid w:val="00402516"/>
    <w:rsid w:val="00403E02"/>
    <w:rsid w:val="004046B2"/>
    <w:rsid w:val="00404C77"/>
    <w:rsid w:val="00405922"/>
    <w:rsid w:val="00405AA1"/>
    <w:rsid w:val="00405C91"/>
    <w:rsid w:val="0040664F"/>
    <w:rsid w:val="00406701"/>
    <w:rsid w:val="004101E9"/>
    <w:rsid w:val="00410F8F"/>
    <w:rsid w:val="00411054"/>
    <w:rsid w:val="00412716"/>
    <w:rsid w:val="00413809"/>
    <w:rsid w:val="004149C3"/>
    <w:rsid w:val="00414BDB"/>
    <w:rsid w:val="00415805"/>
    <w:rsid w:val="004177C4"/>
    <w:rsid w:val="0042201B"/>
    <w:rsid w:val="004222C3"/>
    <w:rsid w:val="00424DA3"/>
    <w:rsid w:val="00426057"/>
    <w:rsid w:val="004260B7"/>
    <w:rsid w:val="00426387"/>
    <w:rsid w:val="00427552"/>
    <w:rsid w:val="004331CC"/>
    <w:rsid w:val="00434C26"/>
    <w:rsid w:val="00435BD5"/>
    <w:rsid w:val="00440CB1"/>
    <w:rsid w:val="00442056"/>
    <w:rsid w:val="00442F31"/>
    <w:rsid w:val="00444327"/>
    <w:rsid w:val="00444DDF"/>
    <w:rsid w:val="00446B3E"/>
    <w:rsid w:val="00451C80"/>
    <w:rsid w:val="004521DF"/>
    <w:rsid w:val="004532A8"/>
    <w:rsid w:val="0045394E"/>
    <w:rsid w:val="00454668"/>
    <w:rsid w:val="00461CA9"/>
    <w:rsid w:val="00463BC8"/>
    <w:rsid w:val="00464772"/>
    <w:rsid w:val="004647E7"/>
    <w:rsid w:val="00464E61"/>
    <w:rsid w:val="004650D2"/>
    <w:rsid w:val="00465C58"/>
    <w:rsid w:val="00466582"/>
    <w:rsid w:val="00471BDE"/>
    <w:rsid w:val="00472829"/>
    <w:rsid w:val="0047320B"/>
    <w:rsid w:val="0047368E"/>
    <w:rsid w:val="00474094"/>
    <w:rsid w:val="004750B5"/>
    <w:rsid w:val="004753BF"/>
    <w:rsid w:val="0047566A"/>
    <w:rsid w:val="004801C5"/>
    <w:rsid w:val="004811D9"/>
    <w:rsid w:val="00481B5C"/>
    <w:rsid w:val="00483499"/>
    <w:rsid w:val="00487711"/>
    <w:rsid w:val="00487A19"/>
    <w:rsid w:val="0049092B"/>
    <w:rsid w:val="00491204"/>
    <w:rsid w:val="0049142A"/>
    <w:rsid w:val="00492E96"/>
    <w:rsid w:val="0049308F"/>
    <w:rsid w:val="00494E96"/>
    <w:rsid w:val="004950A8"/>
    <w:rsid w:val="004A01A9"/>
    <w:rsid w:val="004A2316"/>
    <w:rsid w:val="004A4887"/>
    <w:rsid w:val="004A491A"/>
    <w:rsid w:val="004A4AED"/>
    <w:rsid w:val="004B2213"/>
    <w:rsid w:val="004B2643"/>
    <w:rsid w:val="004B3058"/>
    <w:rsid w:val="004B3EDB"/>
    <w:rsid w:val="004B6254"/>
    <w:rsid w:val="004B66CD"/>
    <w:rsid w:val="004B6739"/>
    <w:rsid w:val="004C1365"/>
    <w:rsid w:val="004C15C1"/>
    <w:rsid w:val="004C18A7"/>
    <w:rsid w:val="004C2118"/>
    <w:rsid w:val="004C37DD"/>
    <w:rsid w:val="004C52D9"/>
    <w:rsid w:val="004C549C"/>
    <w:rsid w:val="004C5C15"/>
    <w:rsid w:val="004C7EF4"/>
    <w:rsid w:val="004D0604"/>
    <w:rsid w:val="004D29AC"/>
    <w:rsid w:val="004D3722"/>
    <w:rsid w:val="004D4970"/>
    <w:rsid w:val="004D7E41"/>
    <w:rsid w:val="004E24F9"/>
    <w:rsid w:val="004E2B91"/>
    <w:rsid w:val="004E2C60"/>
    <w:rsid w:val="004E4C2A"/>
    <w:rsid w:val="004E557A"/>
    <w:rsid w:val="004E7051"/>
    <w:rsid w:val="004E7D3E"/>
    <w:rsid w:val="004F029D"/>
    <w:rsid w:val="004F12C2"/>
    <w:rsid w:val="004F5419"/>
    <w:rsid w:val="004F6574"/>
    <w:rsid w:val="0050151D"/>
    <w:rsid w:val="00502B19"/>
    <w:rsid w:val="00502B2F"/>
    <w:rsid w:val="00504A27"/>
    <w:rsid w:val="00504A29"/>
    <w:rsid w:val="00512146"/>
    <w:rsid w:val="0051258F"/>
    <w:rsid w:val="00512F69"/>
    <w:rsid w:val="00513B4F"/>
    <w:rsid w:val="00514093"/>
    <w:rsid w:val="005152A4"/>
    <w:rsid w:val="00520051"/>
    <w:rsid w:val="0052130C"/>
    <w:rsid w:val="005213F9"/>
    <w:rsid w:val="00521F91"/>
    <w:rsid w:val="00523A6B"/>
    <w:rsid w:val="00523AF4"/>
    <w:rsid w:val="00525623"/>
    <w:rsid w:val="005278EE"/>
    <w:rsid w:val="005326BB"/>
    <w:rsid w:val="00532914"/>
    <w:rsid w:val="005330FC"/>
    <w:rsid w:val="005349D8"/>
    <w:rsid w:val="00534FB4"/>
    <w:rsid w:val="0053669C"/>
    <w:rsid w:val="00537F1A"/>
    <w:rsid w:val="00540512"/>
    <w:rsid w:val="0054097F"/>
    <w:rsid w:val="00541326"/>
    <w:rsid w:val="00542203"/>
    <w:rsid w:val="00542ACB"/>
    <w:rsid w:val="0054353F"/>
    <w:rsid w:val="00543994"/>
    <w:rsid w:val="00544758"/>
    <w:rsid w:val="00545A73"/>
    <w:rsid w:val="00545C52"/>
    <w:rsid w:val="005502A6"/>
    <w:rsid w:val="00550426"/>
    <w:rsid w:val="00550C38"/>
    <w:rsid w:val="0055119B"/>
    <w:rsid w:val="00560885"/>
    <w:rsid w:val="00563B9E"/>
    <w:rsid w:val="0056522F"/>
    <w:rsid w:val="00566438"/>
    <w:rsid w:val="005678FC"/>
    <w:rsid w:val="00570A48"/>
    <w:rsid w:val="00570EFE"/>
    <w:rsid w:val="00571D53"/>
    <w:rsid w:val="005723B7"/>
    <w:rsid w:val="0057293C"/>
    <w:rsid w:val="00572C06"/>
    <w:rsid w:val="00573C66"/>
    <w:rsid w:val="00573D1E"/>
    <w:rsid w:val="0057487F"/>
    <w:rsid w:val="005762EB"/>
    <w:rsid w:val="00577B57"/>
    <w:rsid w:val="00577BCE"/>
    <w:rsid w:val="00581FE1"/>
    <w:rsid w:val="0058213A"/>
    <w:rsid w:val="00582204"/>
    <w:rsid w:val="00582773"/>
    <w:rsid w:val="00584F35"/>
    <w:rsid w:val="005879CC"/>
    <w:rsid w:val="005902E2"/>
    <w:rsid w:val="00590340"/>
    <w:rsid w:val="005910CD"/>
    <w:rsid w:val="0059398C"/>
    <w:rsid w:val="00595075"/>
    <w:rsid w:val="005971AA"/>
    <w:rsid w:val="00597FDF"/>
    <w:rsid w:val="005A2367"/>
    <w:rsid w:val="005A2864"/>
    <w:rsid w:val="005A2B27"/>
    <w:rsid w:val="005A2C17"/>
    <w:rsid w:val="005A2C1C"/>
    <w:rsid w:val="005A3532"/>
    <w:rsid w:val="005A4A1B"/>
    <w:rsid w:val="005A617C"/>
    <w:rsid w:val="005A671E"/>
    <w:rsid w:val="005A6D65"/>
    <w:rsid w:val="005B0069"/>
    <w:rsid w:val="005B0CCB"/>
    <w:rsid w:val="005B3199"/>
    <w:rsid w:val="005B456A"/>
    <w:rsid w:val="005B6A96"/>
    <w:rsid w:val="005C1276"/>
    <w:rsid w:val="005C1C86"/>
    <w:rsid w:val="005C2F0E"/>
    <w:rsid w:val="005C32BE"/>
    <w:rsid w:val="005C348D"/>
    <w:rsid w:val="005C39FC"/>
    <w:rsid w:val="005C66FC"/>
    <w:rsid w:val="005D1383"/>
    <w:rsid w:val="005D36A0"/>
    <w:rsid w:val="005D6846"/>
    <w:rsid w:val="005D6D98"/>
    <w:rsid w:val="005D7599"/>
    <w:rsid w:val="005D799D"/>
    <w:rsid w:val="005E13CC"/>
    <w:rsid w:val="005E3CFC"/>
    <w:rsid w:val="005E516E"/>
    <w:rsid w:val="005E616A"/>
    <w:rsid w:val="005E6894"/>
    <w:rsid w:val="005E6A07"/>
    <w:rsid w:val="005E6E3E"/>
    <w:rsid w:val="005E7361"/>
    <w:rsid w:val="005E7870"/>
    <w:rsid w:val="005E792A"/>
    <w:rsid w:val="005E7E7C"/>
    <w:rsid w:val="005F0439"/>
    <w:rsid w:val="005F05D2"/>
    <w:rsid w:val="005F3578"/>
    <w:rsid w:val="005F42EA"/>
    <w:rsid w:val="005F5898"/>
    <w:rsid w:val="005F5B12"/>
    <w:rsid w:val="005F60B3"/>
    <w:rsid w:val="005F7497"/>
    <w:rsid w:val="00600113"/>
    <w:rsid w:val="00600B71"/>
    <w:rsid w:val="00601652"/>
    <w:rsid w:val="00601D65"/>
    <w:rsid w:val="00602E49"/>
    <w:rsid w:val="0060347D"/>
    <w:rsid w:val="00603A3A"/>
    <w:rsid w:val="00604919"/>
    <w:rsid w:val="00605BB5"/>
    <w:rsid w:val="00605EC7"/>
    <w:rsid w:val="006060F0"/>
    <w:rsid w:val="0060684A"/>
    <w:rsid w:val="00606AC9"/>
    <w:rsid w:val="00606FAE"/>
    <w:rsid w:val="00610A36"/>
    <w:rsid w:val="00611893"/>
    <w:rsid w:val="0061191D"/>
    <w:rsid w:val="00612BA4"/>
    <w:rsid w:val="00613810"/>
    <w:rsid w:val="00613CAC"/>
    <w:rsid w:val="00615155"/>
    <w:rsid w:val="00615362"/>
    <w:rsid w:val="00616BDA"/>
    <w:rsid w:val="00617C13"/>
    <w:rsid w:val="0062156A"/>
    <w:rsid w:val="00621E08"/>
    <w:rsid w:val="00622145"/>
    <w:rsid w:val="00622CAC"/>
    <w:rsid w:val="00623054"/>
    <w:rsid w:val="00623EB0"/>
    <w:rsid w:val="00625BC9"/>
    <w:rsid w:val="00626350"/>
    <w:rsid w:val="006265E4"/>
    <w:rsid w:val="0062770F"/>
    <w:rsid w:val="006305BA"/>
    <w:rsid w:val="006325CA"/>
    <w:rsid w:val="00633FF6"/>
    <w:rsid w:val="0063423E"/>
    <w:rsid w:val="00636174"/>
    <w:rsid w:val="00636462"/>
    <w:rsid w:val="00636F15"/>
    <w:rsid w:val="006412DE"/>
    <w:rsid w:val="006425DD"/>
    <w:rsid w:val="00642658"/>
    <w:rsid w:val="0064325E"/>
    <w:rsid w:val="00643C02"/>
    <w:rsid w:val="00643F91"/>
    <w:rsid w:val="00643F9F"/>
    <w:rsid w:val="00652369"/>
    <w:rsid w:val="00655891"/>
    <w:rsid w:val="006566E8"/>
    <w:rsid w:val="00656A68"/>
    <w:rsid w:val="00656F6D"/>
    <w:rsid w:val="00661693"/>
    <w:rsid w:val="00667C27"/>
    <w:rsid w:val="00670103"/>
    <w:rsid w:val="006707AB"/>
    <w:rsid w:val="006718EA"/>
    <w:rsid w:val="0067238B"/>
    <w:rsid w:val="00673F24"/>
    <w:rsid w:val="0067484B"/>
    <w:rsid w:val="006754B9"/>
    <w:rsid w:val="00677B2E"/>
    <w:rsid w:val="00677F31"/>
    <w:rsid w:val="00682443"/>
    <w:rsid w:val="00683740"/>
    <w:rsid w:val="00686CEC"/>
    <w:rsid w:val="00686D26"/>
    <w:rsid w:val="00687535"/>
    <w:rsid w:val="00690FA4"/>
    <w:rsid w:val="00691870"/>
    <w:rsid w:val="006919ED"/>
    <w:rsid w:val="00692F47"/>
    <w:rsid w:val="00694BC0"/>
    <w:rsid w:val="006961A9"/>
    <w:rsid w:val="006974B0"/>
    <w:rsid w:val="006977F4"/>
    <w:rsid w:val="006A1058"/>
    <w:rsid w:val="006A1AEE"/>
    <w:rsid w:val="006A1D2F"/>
    <w:rsid w:val="006A1DFB"/>
    <w:rsid w:val="006A2E2D"/>
    <w:rsid w:val="006A4E33"/>
    <w:rsid w:val="006A5258"/>
    <w:rsid w:val="006A6DAE"/>
    <w:rsid w:val="006B0410"/>
    <w:rsid w:val="006B0428"/>
    <w:rsid w:val="006B08F9"/>
    <w:rsid w:val="006B0F2C"/>
    <w:rsid w:val="006B1036"/>
    <w:rsid w:val="006B3D5E"/>
    <w:rsid w:val="006B4545"/>
    <w:rsid w:val="006B4ECA"/>
    <w:rsid w:val="006B7205"/>
    <w:rsid w:val="006B7333"/>
    <w:rsid w:val="006C0173"/>
    <w:rsid w:val="006C05DD"/>
    <w:rsid w:val="006C0CF0"/>
    <w:rsid w:val="006C0E48"/>
    <w:rsid w:val="006C3115"/>
    <w:rsid w:val="006C33C9"/>
    <w:rsid w:val="006C3FE7"/>
    <w:rsid w:val="006C4402"/>
    <w:rsid w:val="006C4403"/>
    <w:rsid w:val="006C535E"/>
    <w:rsid w:val="006C586D"/>
    <w:rsid w:val="006C61B7"/>
    <w:rsid w:val="006C6E5F"/>
    <w:rsid w:val="006D0AA9"/>
    <w:rsid w:val="006D1F1F"/>
    <w:rsid w:val="006D3DCE"/>
    <w:rsid w:val="006D50EC"/>
    <w:rsid w:val="006D51B9"/>
    <w:rsid w:val="006D62D6"/>
    <w:rsid w:val="006D641C"/>
    <w:rsid w:val="006D6DA7"/>
    <w:rsid w:val="006D703F"/>
    <w:rsid w:val="006E07F9"/>
    <w:rsid w:val="006E0D18"/>
    <w:rsid w:val="006E0DD6"/>
    <w:rsid w:val="006E29D8"/>
    <w:rsid w:val="006E3643"/>
    <w:rsid w:val="006E3C90"/>
    <w:rsid w:val="006E46EE"/>
    <w:rsid w:val="006E47B9"/>
    <w:rsid w:val="006E7666"/>
    <w:rsid w:val="006F1A78"/>
    <w:rsid w:val="006F39D4"/>
    <w:rsid w:val="006F4CD7"/>
    <w:rsid w:val="006F61A8"/>
    <w:rsid w:val="006F662E"/>
    <w:rsid w:val="006F6B28"/>
    <w:rsid w:val="006F6E85"/>
    <w:rsid w:val="006F7D2B"/>
    <w:rsid w:val="007010B3"/>
    <w:rsid w:val="0070202E"/>
    <w:rsid w:val="007035E8"/>
    <w:rsid w:val="00705E4C"/>
    <w:rsid w:val="00706F55"/>
    <w:rsid w:val="00707A46"/>
    <w:rsid w:val="00712E98"/>
    <w:rsid w:val="00715B48"/>
    <w:rsid w:val="00720066"/>
    <w:rsid w:val="007213B8"/>
    <w:rsid w:val="00721C7D"/>
    <w:rsid w:val="00724163"/>
    <w:rsid w:val="0072460E"/>
    <w:rsid w:val="007247AF"/>
    <w:rsid w:val="00724A92"/>
    <w:rsid w:val="007256A3"/>
    <w:rsid w:val="00726C1C"/>
    <w:rsid w:val="00727BCF"/>
    <w:rsid w:val="007311FA"/>
    <w:rsid w:val="00731FEC"/>
    <w:rsid w:val="007323B3"/>
    <w:rsid w:val="00733928"/>
    <w:rsid w:val="00733C0D"/>
    <w:rsid w:val="0073444F"/>
    <w:rsid w:val="0073482F"/>
    <w:rsid w:val="007349A8"/>
    <w:rsid w:val="00736D10"/>
    <w:rsid w:val="007370D4"/>
    <w:rsid w:val="00740D09"/>
    <w:rsid w:val="00741808"/>
    <w:rsid w:val="00741A16"/>
    <w:rsid w:val="00741ED4"/>
    <w:rsid w:val="00743F9E"/>
    <w:rsid w:val="00744FA5"/>
    <w:rsid w:val="007462A2"/>
    <w:rsid w:val="00746BBA"/>
    <w:rsid w:val="007503DA"/>
    <w:rsid w:val="00752913"/>
    <w:rsid w:val="00754904"/>
    <w:rsid w:val="00754B8E"/>
    <w:rsid w:val="007565AB"/>
    <w:rsid w:val="00756B8E"/>
    <w:rsid w:val="00757CDF"/>
    <w:rsid w:val="00761928"/>
    <w:rsid w:val="00763DC8"/>
    <w:rsid w:val="007672C1"/>
    <w:rsid w:val="0077070E"/>
    <w:rsid w:val="00771AA6"/>
    <w:rsid w:val="00780677"/>
    <w:rsid w:val="00781898"/>
    <w:rsid w:val="00782B7D"/>
    <w:rsid w:val="007846F5"/>
    <w:rsid w:val="00784792"/>
    <w:rsid w:val="0078723B"/>
    <w:rsid w:val="0078750C"/>
    <w:rsid w:val="0079101B"/>
    <w:rsid w:val="007914E1"/>
    <w:rsid w:val="00791E6B"/>
    <w:rsid w:val="00796B22"/>
    <w:rsid w:val="00796E78"/>
    <w:rsid w:val="007971D3"/>
    <w:rsid w:val="007A2A87"/>
    <w:rsid w:val="007A4B7A"/>
    <w:rsid w:val="007A62C5"/>
    <w:rsid w:val="007A6AC5"/>
    <w:rsid w:val="007A752D"/>
    <w:rsid w:val="007B420F"/>
    <w:rsid w:val="007B5F44"/>
    <w:rsid w:val="007C007D"/>
    <w:rsid w:val="007C2549"/>
    <w:rsid w:val="007C3F32"/>
    <w:rsid w:val="007C4EDD"/>
    <w:rsid w:val="007D11D9"/>
    <w:rsid w:val="007D11EB"/>
    <w:rsid w:val="007D14BA"/>
    <w:rsid w:val="007D2834"/>
    <w:rsid w:val="007D4283"/>
    <w:rsid w:val="007D4452"/>
    <w:rsid w:val="007D7343"/>
    <w:rsid w:val="007E03F5"/>
    <w:rsid w:val="007E1547"/>
    <w:rsid w:val="007E1CD8"/>
    <w:rsid w:val="007E1FAF"/>
    <w:rsid w:val="007E2021"/>
    <w:rsid w:val="007E3701"/>
    <w:rsid w:val="007E374C"/>
    <w:rsid w:val="007E3BA3"/>
    <w:rsid w:val="007E4BBF"/>
    <w:rsid w:val="007E4E5D"/>
    <w:rsid w:val="007E4ECA"/>
    <w:rsid w:val="007E5005"/>
    <w:rsid w:val="007E5657"/>
    <w:rsid w:val="007E5925"/>
    <w:rsid w:val="007E79BE"/>
    <w:rsid w:val="007F084A"/>
    <w:rsid w:val="007F09D3"/>
    <w:rsid w:val="007F11C1"/>
    <w:rsid w:val="007F40A3"/>
    <w:rsid w:val="00800C69"/>
    <w:rsid w:val="0080131A"/>
    <w:rsid w:val="0080159D"/>
    <w:rsid w:val="0080428A"/>
    <w:rsid w:val="0080519F"/>
    <w:rsid w:val="00806C2D"/>
    <w:rsid w:val="00806EDF"/>
    <w:rsid w:val="00807A44"/>
    <w:rsid w:val="00810860"/>
    <w:rsid w:val="00812293"/>
    <w:rsid w:val="00812BB0"/>
    <w:rsid w:val="0081422F"/>
    <w:rsid w:val="0081434C"/>
    <w:rsid w:val="0081454F"/>
    <w:rsid w:val="008149A6"/>
    <w:rsid w:val="008149DB"/>
    <w:rsid w:val="00815188"/>
    <w:rsid w:val="00816AAF"/>
    <w:rsid w:val="008170B2"/>
    <w:rsid w:val="0081742A"/>
    <w:rsid w:val="008206F9"/>
    <w:rsid w:val="00820773"/>
    <w:rsid w:val="00820A9F"/>
    <w:rsid w:val="008210FB"/>
    <w:rsid w:val="00821A05"/>
    <w:rsid w:val="00821B04"/>
    <w:rsid w:val="00821B1F"/>
    <w:rsid w:val="00822D32"/>
    <w:rsid w:val="00824D25"/>
    <w:rsid w:val="0082618A"/>
    <w:rsid w:val="00827C1F"/>
    <w:rsid w:val="00827C25"/>
    <w:rsid w:val="00827FD8"/>
    <w:rsid w:val="008312C5"/>
    <w:rsid w:val="008318DF"/>
    <w:rsid w:val="00833D7C"/>
    <w:rsid w:val="008362CE"/>
    <w:rsid w:val="0084068C"/>
    <w:rsid w:val="008425D7"/>
    <w:rsid w:val="00842954"/>
    <w:rsid w:val="00842EC1"/>
    <w:rsid w:val="008451E5"/>
    <w:rsid w:val="00846A04"/>
    <w:rsid w:val="008521E7"/>
    <w:rsid w:val="00853969"/>
    <w:rsid w:val="00853D60"/>
    <w:rsid w:val="00854B43"/>
    <w:rsid w:val="00854F65"/>
    <w:rsid w:val="008572DE"/>
    <w:rsid w:val="00860CAC"/>
    <w:rsid w:val="00861FD3"/>
    <w:rsid w:val="008629BF"/>
    <w:rsid w:val="00862A59"/>
    <w:rsid w:val="00865B4D"/>
    <w:rsid w:val="008661D4"/>
    <w:rsid w:val="008735E3"/>
    <w:rsid w:val="008754AC"/>
    <w:rsid w:val="00875DED"/>
    <w:rsid w:val="008763BF"/>
    <w:rsid w:val="00877BF0"/>
    <w:rsid w:val="008803A7"/>
    <w:rsid w:val="00880E9A"/>
    <w:rsid w:val="00880F88"/>
    <w:rsid w:val="0088218C"/>
    <w:rsid w:val="00882C9B"/>
    <w:rsid w:val="00882E79"/>
    <w:rsid w:val="008842E6"/>
    <w:rsid w:val="00884305"/>
    <w:rsid w:val="008853DF"/>
    <w:rsid w:val="00887F26"/>
    <w:rsid w:val="00893522"/>
    <w:rsid w:val="008935AD"/>
    <w:rsid w:val="00893B1D"/>
    <w:rsid w:val="00895EE8"/>
    <w:rsid w:val="00896EDA"/>
    <w:rsid w:val="0089789B"/>
    <w:rsid w:val="008A12C9"/>
    <w:rsid w:val="008A1FAD"/>
    <w:rsid w:val="008A2866"/>
    <w:rsid w:val="008A2A64"/>
    <w:rsid w:val="008A3389"/>
    <w:rsid w:val="008A567D"/>
    <w:rsid w:val="008A5D9D"/>
    <w:rsid w:val="008A7119"/>
    <w:rsid w:val="008A7C90"/>
    <w:rsid w:val="008B2073"/>
    <w:rsid w:val="008B3B8E"/>
    <w:rsid w:val="008B53FF"/>
    <w:rsid w:val="008B5737"/>
    <w:rsid w:val="008B5E5D"/>
    <w:rsid w:val="008B6A55"/>
    <w:rsid w:val="008B7505"/>
    <w:rsid w:val="008B77F9"/>
    <w:rsid w:val="008C0D2D"/>
    <w:rsid w:val="008C23B0"/>
    <w:rsid w:val="008C2524"/>
    <w:rsid w:val="008C4388"/>
    <w:rsid w:val="008C64E1"/>
    <w:rsid w:val="008C6551"/>
    <w:rsid w:val="008C6C1A"/>
    <w:rsid w:val="008C70D5"/>
    <w:rsid w:val="008D0483"/>
    <w:rsid w:val="008D0837"/>
    <w:rsid w:val="008D11EB"/>
    <w:rsid w:val="008D16C7"/>
    <w:rsid w:val="008D7B80"/>
    <w:rsid w:val="008D7E16"/>
    <w:rsid w:val="008E08AB"/>
    <w:rsid w:val="008E0D0C"/>
    <w:rsid w:val="008E23BF"/>
    <w:rsid w:val="008E2957"/>
    <w:rsid w:val="008E2EF9"/>
    <w:rsid w:val="008E31D4"/>
    <w:rsid w:val="008E3E13"/>
    <w:rsid w:val="008E44B8"/>
    <w:rsid w:val="008E51E0"/>
    <w:rsid w:val="008F349E"/>
    <w:rsid w:val="008F444B"/>
    <w:rsid w:val="008F4C5C"/>
    <w:rsid w:val="008F4F77"/>
    <w:rsid w:val="008F5684"/>
    <w:rsid w:val="008F7633"/>
    <w:rsid w:val="008F7743"/>
    <w:rsid w:val="00900C1D"/>
    <w:rsid w:val="0090145D"/>
    <w:rsid w:val="0090156A"/>
    <w:rsid w:val="0090171D"/>
    <w:rsid w:val="00903656"/>
    <w:rsid w:val="009037E6"/>
    <w:rsid w:val="00907E2A"/>
    <w:rsid w:val="009122BB"/>
    <w:rsid w:val="0091306B"/>
    <w:rsid w:val="00913556"/>
    <w:rsid w:val="00913C4D"/>
    <w:rsid w:val="009144C4"/>
    <w:rsid w:val="00916290"/>
    <w:rsid w:val="009167AB"/>
    <w:rsid w:val="00916BF9"/>
    <w:rsid w:val="00921173"/>
    <w:rsid w:val="00921A73"/>
    <w:rsid w:val="0092214F"/>
    <w:rsid w:val="00922E3B"/>
    <w:rsid w:val="00923841"/>
    <w:rsid w:val="0092445D"/>
    <w:rsid w:val="00925A55"/>
    <w:rsid w:val="009263B6"/>
    <w:rsid w:val="00926489"/>
    <w:rsid w:val="00927911"/>
    <w:rsid w:val="00932A6E"/>
    <w:rsid w:val="00933A38"/>
    <w:rsid w:val="00934BA6"/>
    <w:rsid w:val="00935CE9"/>
    <w:rsid w:val="00936907"/>
    <w:rsid w:val="00936B59"/>
    <w:rsid w:val="0093703D"/>
    <w:rsid w:val="0094150F"/>
    <w:rsid w:val="00941B32"/>
    <w:rsid w:val="00943067"/>
    <w:rsid w:val="009444F3"/>
    <w:rsid w:val="009464D2"/>
    <w:rsid w:val="009464D7"/>
    <w:rsid w:val="009474ED"/>
    <w:rsid w:val="009509E6"/>
    <w:rsid w:val="00953371"/>
    <w:rsid w:val="009538C6"/>
    <w:rsid w:val="00956651"/>
    <w:rsid w:val="00957E18"/>
    <w:rsid w:val="0096020A"/>
    <w:rsid w:val="00962532"/>
    <w:rsid w:val="0096374B"/>
    <w:rsid w:val="009637FF"/>
    <w:rsid w:val="00964C40"/>
    <w:rsid w:val="009665D5"/>
    <w:rsid w:val="00967666"/>
    <w:rsid w:val="009676D2"/>
    <w:rsid w:val="00967A27"/>
    <w:rsid w:val="00972A51"/>
    <w:rsid w:val="00973114"/>
    <w:rsid w:val="00974125"/>
    <w:rsid w:val="0097521D"/>
    <w:rsid w:val="00976670"/>
    <w:rsid w:val="00976C77"/>
    <w:rsid w:val="0098057A"/>
    <w:rsid w:val="00982B1B"/>
    <w:rsid w:val="0098458C"/>
    <w:rsid w:val="00985F86"/>
    <w:rsid w:val="00987011"/>
    <w:rsid w:val="00990719"/>
    <w:rsid w:val="00993021"/>
    <w:rsid w:val="00993E09"/>
    <w:rsid w:val="009967E8"/>
    <w:rsid w:val="0099688D"/>
    <w:rsid w:val="009A2B24"/>
    <w:rsid w:val="009A33D4"/>
    <w:rsid w:val="009A4B83"/>
    <w:rsid w:val="009A52C2"/>
    <w:rsid w:val="009A6414"/>
    <w:rsid w:val="009B0F8F"/>
    <w:rsid w:val="009B27A5"/>
    <w:rsid w:val="009B3597"/>
    <w:rsid w:val="009B6EDA"/>
    <w:rsid w:val="009C0BF4"/>
    <w:rsid w:val="009C1668"/>
    <w:rsid w:val="009C1EDE"/>
    <w:rsid w:val="009C282B"/>
    <w:rsid w:val="009C4648"/>
    <w:rsid w:val="009C4AD5"/>
    <w:rsid w:val="009C4AE1"/>
    <w:rsid w:val="009C503F"/>
    <w:rsid w:val="009C71E4"/>
    <w:rsid w:val="009C744F"/>
    <w:rsid w:val="009C7F48"/>
    <w:rsid w:val="009D12E8"/>
    <w:rsid w:val="009D15EA"/>
    <w:rsid w:val="009D1E67"/>
    <w:rsid w:val="009D2177"/>
    <w:rsid w:val="009D25EF"/>
    <w:rsid w:val="009D2CFF"/>
    <w:rsid w:val="009D3ABF"/>
    <w:rsid w:val="009D4FB9"/>
    <w:rsid w:val="009D5588"/>
    <w:rsid w:val="009E6013"/>
    <w:rsid w:val="009E62E9"/>
    <w:rsid w:val="009E78D5"/>
    <w:rsid w:val="009F156A"/>
    <w:rsid w:val="009F1E15"/>
    <w:rsid w:val="009F41B4"/>
    <w:rsid w:val="009F559C"/>
    <w:rsid w:val="009F63A9"/>
    <w:rsid w:val="009F7AAE"/>
    <w:rsid w:val="00A03C4F"/>
    <w:rsid w:val="00A041E9"/>
    <w:rsid w:val="00A07AB4"/>
    <w:rsid w:val="00A11E9F"/>
    <w:rsid w:val="00A12EF9"/>
    <w:rsid w:val="00A12F8A"/>
    <w:rsid w:val="00A13ADA"/>
    <w:rsid w:val="00A162F8"/>
    <w:rsid w:val="00A20FAD"/>
    <w:rsid w:val="00A219FD"/>
    <w:rsid w:val="00A220A4"/>
    <w:rsid w:val="00A22256"/>
    <w:rsid w:val="00A22DD9"/>
    <w:rsid w:val="00A254B9"/>
    <w:rsid w:val="00A25B04"/>
    <w:rsid w:val="00A27E7E"/>
    <w:rsid w:val="00A30C58"/>
    <w:rsid w:val="00A3138E"/>
    <w:rsid w:val="00A32844"/>
    <w:rsid w:val="00A32C25"/>
    <w:rsid w:val="00A34506"/>
    <w:rsid w:val="00A36A1E"/>
    <w:rsid w:val="00A407EC"/>
    <w:rsid w:val="00A40EA1"/>
    <w:rsid w:val="00A412C0"/>
    <w:rsid w:val="00A41694"/>
    <w:rsid w:val="00A42EF7"/>
    <w:rsid w:val="00A43AAE"/>
    <w:rsid w:val="00A43CC0"/>
    <w:rsid w:val="00A43F7A"/>
    <w:rsid w:val="00A4440E"/>
    <w:rsid w:val="00A449AE"/>
    <w:rsid w:val="00A453C1"/>
    <w:rsid w:val="00A50CE9"/>
    <w:rsid w:val="00A520EF"/>
    <w:rsid w:val="00A5390B"/>
    <w:rsid w:val="00A53E24"/>
    <w:rsid w:val="00A56067"/>
    <w:rsid w:val="00A5606B"/>
    <w:rsid w:val="00A57828"/>
    <w:rsid w:val="00A63BD0"/>
    <w:rsid w:val="00A64937"/>
    <w:rsid w:val="00A653A8"/>
    <w:rsid w:val="00A654D5"/>
    <w:rsid w:val="00A65EDC"/>
    <w:rsid w:val="00A66F8A"/>
    <w:rsid w:val="00A67797"/>
    <w:rsid w:val="00A7079A"/>
    <w:rsid w:val="00A7105D"/>
    <w:rsid w:val="00A72CF7"/>
    <w:rsid w:val="00A72DAD"/>
    <w:rsid w:val="00A73D3C"/>
    <w:rsid w:val="00A746E1"/>
    <w:rsid w:val="00A7493F"/>
    <w:rsid w:val="00A754A2"/>
    <w:rsid w:val="00A75B10"/>
    <w:rsid w:val="00A75F56"/>
    <w:rsid w:val="00A762EA"/>
    <w:rsid w:val="00A771CF"/>
    <w:rsid w:val="00A77524"/>
    <w:rsid w:val="00A77884"/>
    <w:rsid w:val="00A80EBA"/>
    <w:rsid w:val="00A825D7"/>
    <w:rsid w:val="00A849AF"/>
    <w:rsid w:val="00A85129"/>
    <w:rsid w:val="00A852B7"/>
    <w:rsid w:val="00A86714"/>
    <w:rsid w:val="00A901DA"/>
    <w:rsid w:val="00A90B3B"/>
    <w:rsid w:val="00A90D50"/>
    <w:rsid w:val="00A9240D"/>
    <w:rsid w:val="00A93B6B"/>
    <w:rsid w:val="00A9584F"/>
    <w:rsid w:val="00A96E3B"/>
    <w:rsid w:val="00A96FED"/>
    <w:rsid w:val="00A9757B"/>
    <w:rsid w:val="00AA03D6"/>
    <w:rsid w:val="00AA2654"/>
    <w:rsid w:val="00AA2AE3"/>
    <w:rsid w:val="00AA5947"/>
    <w:rsid w:val="00AA6531"/>
    <w:rsid w:val="00AA76D3"/>
    <w:rsid w:val="00AA79F1"/>
    <w:rsid w:val="00AA7BF9"/>
    <w:rsid w:val="00AA7D67"/>
    <w:rsid w:val="00AB1245"/>
    <w:rsid w:val="00AB3F6B"/>
    <w:rsid w:val="00AB4D00"/>
    <w:rsid w:val="00AB6600"/>
    <w:rsid w:val="00AC0509"/>
    <w:rsid w:val="00AC0936"/>
    <w:rsid w:val="00AC0BB9"/>
    <w:rsid w:val="00AC10D6"/>
    <w:rsid w:val="00AC288A"/>
    <w:rsid w:val="00AC2DAB"/>
    <w:rsid w:val="00AC4E0D"/>
    <w:rsid w:val="00AC5074"/>
    <w:rsid w:val="00AC524A"/>
    <w:rsid w:val="00AC553F"/>
    <w:rsid w:val="00AC729F"/>
    <w:rsid w:val="00AC7C4C"/>
    <w:rsid w:val="00AD42D7"/>
    <w:rsid w:val="00AD4BE3"/>
    <w:rsid w:val="00AD4C47"/>
    <w:rsid w:val="00AD5B5D"/>
    <w:rsid w:val="00AD744B"/>
    <w:rsid w:val="00AD76F3"/>
    <w:rsid w:val="00AE13C6"/>
    <w:rsid w:val="00AE2C24"/>
    <w:rsid w:val="00AE44BC"/>
    <w:rsid w:val="00AE72C7"/>
    <w:rsid w:val="00AF0A1E"/>
    <w:rsid w:val="00AF1B7A"/>
    <w:rsid w:val="00AF31D1"/>
    <w:rsid w:val="00AF4D3D"/>
    <w:rsid w:val="00AF654A"/>
    <w:rsid w:val="00B01457"/>
    <w:rsid w:val="00B02272"/>
    <w:rsid w:val="00B026E5"/>
    <w:rsid w:val="00B035B0"/>
    <w:rsid w:val="00B0439D"/>
    <w:rsid w:val="00B0461C"/>
    <w:rsid w:val="00B04EC0"/>
    <w:rsid w:val="00B0649F"/>
    <w:rsid w:val="00B064B0"/>
    <w:rsid w:val="00B11248"/>
    <w:rsid w:val="00B139B1"/>
    <w:rsid w:val="00B142A8"/>
    <w:rsid w:val="00B21131"/>
    <w:rsid w:val="00B2237B"/>
    <w:rsid w:val="00B25098"/>
    <w:rsid w:val="00B25FD3"/>
    <w:rsid w:val="00B26151"/>
    <w:rsid w:val="00B26806"/>
    <w:rsid w:val="00B278F4"/>
    <w:rsid w:val="00B30C40"/>
    <w:rsid w:val="00B310C2"/>
    <w:rsid w:val="00B32CAB"/>
    <w:rsid w:val="00B33F41"/>
    <w:rsid w:val="00B36C58"/>
    <w:rsid w:val="00B406FD"/>
    <w:rsid w:val="00B413AE"/>
    <w:rsid w:val="00B41834"/>
    <w:rsid w:val="00B421A9"/>
    <w:rsid w:val="00B42B0A"/>
    <w:rsid w:val="00B4450E"/>
    <w:rsid w:val="00B45025"/>
    <w:rsid w:val="00B45E16"/>
    <w:rsid w:val="00B5245F"/>
    <w:rsid w:val="00B54A63"/>
    <w:rsid w:val="00B5540A"/>
    <w:rsid w:val="00B5606E"/>
    <w:rsid w:val="00B603C6"/>
    <w:rsid w:val="00B61E73"/>
    <w:rsid w:val="00B62722"/>
    <w:rsid w:val="00B637FE"/>
    <w:rsid w:val="00B63B48"/>
    <w:rsid w:val="00B6475A"/>
    <w:rsid w:val="00B705D7"/>
    <w:rsid w:val="00B706C5"/>
    <w:rsid w:val="00B71ACF"/>
    <w:rsid w:val="00B75307"/>
    <w:rsid w:val="00B7681C"/>
    <w:rsid w:val="00B8042F"/>
    <w:rsid w:val="00B816FF"/>
    <w:rsid w:val="00B81811"/>
    <w:rsid w:val="00B81D27"/>
    <w:rsid w:val="00B81D33"/>
    <w:rsid w:val="00B82516"/>
    <w:rsid w:val="00B83223"/>
    <w:rsid w:val="00B83C2E"/>
    <w:rsid w:val="00B8418C"/>
    <w:rsid w:val="00B8773C"/>
    <w:rsid w:val="00B9082A"/>
    <w:rsid w:val="00B90A31"/>
    <w:rsid w:val="00B90E1E"/>
    <w:rsid w:val="00B93534"/>
    <w:rsid w:val="00B935A5"/>
    <w:rsid w:val="00B943B8"/>
    <w:rsid w:val="00B96251"/>
    <w:rsid w:val="00B97588"/>
    <w:rsid w:val="00BA1994"/>
    <w:rsid w:val="00BA66BF"/>
    <w:rsid w:val="00BA6F1A"/>
    <w:rsid w:val="00BA7C39"/>
    <w:rsid w:val="00BB198A"/>
    <w:rsid w:val="00BB205D"/>
    <w:rsid w:val="00BB2AF8"/>
    <w:rsid w:val="00BB3FC7"/>
    <w:rsid w:val="00BB4599"/>
    <w:rsid w:val="00BB45E0"/>
    <w:rsid w:val="00BB585A"/>
    <w:rsid w:val="00BB62E8"/>
    <w:rsid w:val="00BC31A3"/>
    <w:rsid w:val="00BC4CF1"/>
    <w:rsid w:val="00BC5DB0"/>
    <w:rsid w:val="00BC62AF"/>
    <w:rsid w:val="00BC66D1"/>
    <w:rsid w:val="00BD00B9"/>
    <w:rsid w:val="00BD0113"/>
    <w:rsid w:val="00BD20EA"/>
    <w:rsid w:val="00BD3F9E"/>
    <w:rsid w:val="00BD47A5"/>
    <w:rsid w:val="00BD4AEF"/>
    <w:rsid w:val="00BD5044"/>
    <w:rsid w:val="00BD519F"/>
    <w:rsid w:val="00BD74F8"/>
    <w:rsid w:val="00BD7BA2"/>
    <w:rsid w:val="00BE04C8"/>
    <w:rsid w:val="00BE1118"/>
    <w:rsid w:val="00BE24B0"/>
    <w:rsid w:val="00BE3088"/>
    <w:rsid w:val="00BE6CED"/>
    <w:rsid w:val="00BF03E8"/>
    <w:rsid w:val="00BF09A5"/>
    <w:rsid w:val="00BF3CC5"/>
    <w:rsid w:val="00BF4FF8"/>
    <w:rsid w:val="00BF6DB0"/>
    <w:rsid w:val="00BF79D1"/>
    <w:rsid w:val="00C02459"/>
    <w:rsid w:val="00C030B0"/>
    <w:rsid w:val="00C03BAF"/>
    <w:rsid w:val="00C07546"/>
    <w:rsid w:val="00C078BE"/>
    <w:rsid w:val="00C11648"/>
    <w:rsid w:val="00C13609"/>
    <w:rsid w:val="00C13F76"/>
    <w:rsid w:val="00C1576D"/>
    <w:rsid w:val="00C159E9"/>
    <w:rsid w:val="00C1755E"/>
    <w:rsid w:val="00C207F1"/>
    <w:rsid w:val="00C2299B"/>
    <w:rsid w:val="00C26921"/>
    <w:rsid w:val="00C2740D"/>
    <w:rsid w:val="00C27BDA"/>
    <w:rsid w:val="00C31B60"/>
    <w:rsid w:val="00C3303E"/>
    <w:rsid w:val="00C3556A"/>
    <w:rsid w:val="00C36998"/>
    <w:rsid w:val="00C37AF6"/>
    <w:rsid w:val="00C404F6"/>
    <w:rsid w:val="00C40923"/>
    <w:rsid w:val="00C409C4"/>
    <w:rsid w:val="00C4115D"/>
    <w:rsid w:val="00C41AF1"/>
    <w:rsid w:val="00C41BD5"/>
    <w:rsid w:val="00C42411"/>
    <w:rsid w:val="00C42D9D"/>
    <w:rsid w:val="00C42F27"/>
    <w:rsid w:val="00C43C17"/>
    <w:rsid w:val="00C470B6"/>
    <w:rsid w:val="00C474FD"/>
    <w:rsid w:val="00C47B5E"/>
    <w:rsid w:val="00C50854"/>
    <w:rsid w:val="00C51B5B"/>
    <w:rsid w:val="00C52CDE"/>
    <w:rsid w:val="00C530D9"/>
    <w:rsid w:val="00C55C64"/>
    <w:rsid w:val="00C55E74"/>
    <w:rsid w:val="00C5653B"/>
    <w:rsid w:val="00C565FC"/>
    <w:rsid w:val="00C56C45"/>
    <w:rsid w:val="00C572D9"/>
    <w:rsid w:val="00C61D74"/>
    <w:rsid w:val="00C62D77"/>
    <w:rsid w:val="00C64C72"/>
    <w:rsid w:val="00C650F2"/>
    <w:rsid w:val="00C70B44"/>
    <w:rsid w:val="00C70C18"/>
    <w:rsid w:val="00C719F6"/>
    <w:rsid w:val="00C72277"/>
    <w:rsid w:val="00C7319A"/>
    <w:rsid w:val="00C73301"/>
    <w:rsid w:val="00C7737B"/>
    <w:rsid w:val="00C777D3"/>
    <w:rsid w:val="00C778AA"/>
    <w:rsid w:val="00C82444"/>
    <w:rsid w:val="00C827F9"/>
    <w:rsid w:val="00C82F84"/>
    <w:rsid w:val="00C84370"/>
    <w:rsid w:val="00C86F54"/>
    <w:rsid w:val="00C9061D"/>
    <w:rsid w:val="00C929E9"/>
    <w:rsid w:val="00C9338A"/>
    <w:rsid w:val="00C956D1"/>
    <w:rsid w:val="00C96158"/>
    <w:rsid w:val="00C969AD"/>
    <w:rsid w:val="00CA6192"/>
    <w:rsid w:val="00CA681E"/>
    <w:rsid w:val="00CB2C42"/>
    <w:rsid w:val="00CB3503"/>
    <w:rsid w:val="00CB36F5"/>
    <w:rsid w:val="00CB3C3C"/>
    <w:rsid w:val="00CB55FF"/>
    <w:rsid w:val="00CB6736"/>
    <w:rsid w:val="00CC0176"/>
    <w:rsid w:val="00CC15ED"/>
    <w:rsid w:val="00CC37BE"/>
    <w:rsid w:val="00CC3836"/>
    <w:rsid w:val="00CC6083"/>
    <w:rsid w:val="00CD0599"/>
    <w:rsid w:val="00CD0AF6"/>
    <w:rsid w:val="00CD11CB"/>
    <w:rsid w:val="00CD1853"/>
    <w:rsid w:val="00CD18D2"/>
    <w:rsid w:val="00CD3E65"/>
    <w:rsid w:val="00CD4A47"/>
    <w:rsid w:val="00CD4A9B"/>
    <w:rsid w:val="00CD55FA"/>
    <w:rsid w:val="00CD5810"/>
    <w:rsid w:val="00CD603C"/>
    <w:rsid w:val="00CE10D0"/>
    <w:rsid w:val="00CE1542"/>
    <w:rsid w:val="00CE1FF8"/>
    <w:rsid w:val="00CE2C89"/>
    <w:rsid w:val="00CE4A08"/>
    <w:rsid w:val="00CF01A2"/>
    <w:rsid w:val="00CF117E"/>
    <w:rsid w:val="00CF1253"/>
    <w:rsid w:val="00CF1BAD"/>
    <w:rsid w:val="00CF1FA7"/>
    <w:rsid w:val="00CF202E"/>
    <w:rsid w:val="00CF3336"/>
    <w:rsid w:val="00CF4523"/>
    <w:rsid w:val="00CF47AF"/>
    <w:rsid w:val="00CF4E11"/>
    <w:rsid w:val="00CF720B"/>
    <w:rsid w:val="00D005AF"/>
    <w:rsid w:val="00D0185E"/>
    <w:rsid w:val="00D02D03"/>
    <w:rsid w:val="00D048AA"/>
    <w:rsid w:val="00D060A0"/>
    <w:rsid w:val="00D064E3"/>
    <w:rsid w:val="00D06A60"/>
    <w:rsid w:val="00D077F5"/>
    <w:rsid w:val="00D10D44"/>
    <w:rsid w:val="00D11435"/>
    <w:rsid w:val="00D12C28"/>
    <w:rsid w:val="00D12F74"/>
    <w:rsid w:val="00D139D5"/>
    <w:rsid w:val="00D21AEA"/>
    <w:rsid w:val="00D2283B"/>
    <w:rsid w:val="00D22E5B"/>
    <w:rsid w:val="00D22F3F"/>
    <w:rsid w:val="00D23F79"/>
    <w:rsid w:val="00D26A52"/>
    <w:rsid w:val="00D30F3A"/>
    <w:rsid w:val="00D3186E"/>
    <w:rsid w:val="00D341D7"/>
    <w:rsid w:val="00D359C4"/>
    <w:rsid w:val="00D35D6C"/>
    <w:rsid w:val="00D372B4"/>
    <w:rsid w:val="00D40200"/>
    <w:rsid w:val="00D41882"/>
    <w:rsid w:val="00D42C18"/>
    <w:rsid w:val="00D43428"/>
    <w:rsid w:val="00D4584D"/>
    <w:rsid w:val="00D5058A"/>
    <w:rsid w:val="00D532F5"/>
    <w:rsid w:val="00D53FA6"/>
    <w:rsid w:val="00D54B87"/>
    <w:rsid w:val="00D57A18"/>
    <w:rsid w:val="00D6083C"/>
    <w:rsid w:val="00D6411B"/>
    <w:rsid w:val="00D649F8"/>
    <w:rsid w:val="00D64EC2"/>
    <w:rsid w:val="00D65689"/>
    <w:rsid w:val="00D65897"/>
    <w:rsid w:val="00D667CA"/>
    <w:rsid w:val="00D673AE"/>
    <w:rsid w:val="00D702B6"/>
    <w:rsid w:val="00D70D2C"/>
    <w:rsid w:val="00D744EA"/>
    <w:rsid w:val="00D74A06"/>
    <w:rsid w:val="00D756FA"/>
    <w:rsid w:val="00D77B37"/>
    <w:rsid w:val="00D824C6"/>
    <w:rsid w:val="00D83A4B"/>
    <w:rsid w:val="00D866AD"/>
    <w:rsid w:val="00D87758"/>
    <w:rsid w:val="00D90748"/>
    <w:rsid w:val="00D90A14"/>
    <w:rsid w:val="00D91E45"/>
    <w:rsid w:val="00D921C8"/>
    <w:rsid w:val="00D92BB8"/>
    <w:rsid w:val="00D93118"/>
    <w:rsid w:val="00D93639"/>
    <w:rsid w:val="00DA4AE4"/>
    <w:rsid w:val="00DA5E9B"/>
    <w:rsid w:val="00DA61F2"/>
    <w:rsid w:val="00DA6462"/>
    <w:rsid w:val="00DA6D6C"/>
    <w:rsid w:val="00DB238B"/>
    <w:rsid w:val="00DB2438"/>
    <w:rsid w:val="00DB288C"/>
    <w:rsid w:val="00DB6021"/>
    <w:rsid w:val="00DB7277"/>
    <w:rsid w:val="00DB7D32"/>
    <w:rsid w:val="00DB7D39"/>
    <w:rsid w:val="00DC009F"/>
    <w:rsid w:val="00DC2266"/>
    <w:rsid w:val="00DC3850"/>
    <w:rsid w:val="00DC3C34"/>
    <w:rsid w:val="00DC6728"/>
    <w:rsid w:val="00DC6D11"/>
    <w:rsid w:val="00DC6F10"/>
    <w:rsid w:val="00DD0754"/>
    <w:rsid w:val="00DD0E68"/>
    <w:rsid w:val="00DD10B1"/>
    <w:rsid w:val="00DD1181"/>
    <w:rsid w:val="00DD1A93"/>
    <w:rsid w:val="00DD22ED"/>
    <w:rsid w:val="00DD2C05"/>
    <w:rsid w:val="00DD5744"/>
    <w:rsid w:val="00DD5B06"/>
    <w:rsid w:val="00DD5B3E"/>
    <w:rsid w:val="00DE0AEE"/>
    <w:rsid w:val="00DE0D12"/>
    <w:rsid w:val="00DE1BE3"/>
    <w:rsid w:val="00DE418A"/>
    <w:rsid w:val="00DE4305"/>
    <w:rsid w:val="00DE4986"/>
    <w:rsid w:val="00DE4D31"/>
    <w:rsid w:val="00DF0515"/>
    <w:rsid w:val="00DF0F6A"/>
    <w:rsid w:val="00DF15C8"/>
    <w:rsid w:val="00DF179C"/>
    <w:rsid w:val="00DF3034"/>
    <w:rsid w:val="00DF356A"/>
    <w:rsid w:val="00DF3E9E"/>
    <w:rsid w:val="00DF42AE"/>
    <w:rsid w:val="00DF6D7F"/>
    <w:rsid w:val="00E01B9A"/>
    <w:rsid w:val="00E0438E"/>
    <w:rsid w:val="00E04CBB"/>
    <w:rsid w:val="00E053AE"/>
    <w:rsid w:val="00E056C1"/>
    <w:rsid w:val="00E07008"/>
    <w:rsid w:val="00E076F3"/>
    <w:rsid w:val="00E10032"/>
    <w:rsid w:val="00E11BC5"/>
    <w:rsid w:val="00E14811"/>
    <w:rsid w:val="00E14B79"/>
    <w:rsid w:val="00E16755"/>
    <w:rsid w:val="00E17C65"/>
    <w:rsid w:val="00E206B3"/>
    <w:rsid w:val="00E20F89"/>
    <w:rsid w:val="00E216D5"/>
    <w:rsid w:val="00E21D67"/>
    <w:rsid w:val="00E2339C"/>
    <w:rsid w:val="00E27D4D"/>
    <w:rsid w:val="00E30D12"/>
    <w:rsid w:val="00E31307"/>
    <w:rsid w:val="00E31358"/>
    <w:rsid w:val="00E31A99"/>
    <w:rsid w:val="00E335F3"/>
    <w:rsid w:val="00E33E1A"/>
    <w:rsid w:val="00E403F4"/>
    <w:rsid w:val="00E407BF"/>
    <w:rsid w:val="00E4092E"/>
    <w:rsid w:val="00E4378B"/>
    <w:rsid w:val="00E43A99"/>
    <w:rsid w:val="00E43DC1"/>
    <w:rsid w:val="00E44022"/>
    <w:rsid w:val="00E44977"/>
    <w:rsid w:val="00E45048"/>
    <w:rsid w:val="00E45A07"/>
    <w:rsid w:val="00E45A60"/>
    <w:rsid w:val="00E467B6"/>
    <w:rsid w:val="00E47D2C"/>
    <w:rsid w:val="00E51672"/>
    <w:rsid w:val="00E519D6"/>
    <w:rsid w:val="00E525BD"/>
    <w:rsid w:val="00E52751"/>
    <w:rsid w:val="00E527EC"/>
    <w:rsid w:val="00E52848"/>
    <w:rsid w:val="00E57212"/>
    <w:rsid w:val="00E57569"/>
    <w:rsid w:val="00E604F1"/>
    <w:rsid w:val="00E60FBB"/>
    <w:rsid w:val="00E62F2E"/>
    <w:rsid w:val="00E651BC"/>
    <w:rsid w:val="00E66241"/>
    <w:rsid w:val="00E67DC6"/>
    <w:rsid w:val="00E70B6E"/>
    <w:rsid w:val="00E718E3"/>
    <w:rsid w:val="00E71AC3"/>
    <w:rsid w:val="00E724DE"/>
    <w:rsid w:val="00E73747"/>
    <w:rsid w:val="00E73FC0"/>
    <w:rsid w:val="00E749AD"/>
    <w:rsid w:val="00E75517"/>
    <w:rsid w:val="00E75C1A"/>
    <w:rsid w:val="00E7620A"/>
    <w:rsid w:val="00E806F6"/>
    <w:rsid w:val="00E80B20"/>
    <w:rsid w:val="00E81B83"/>
    <w:rsid w:val="00E81EFF"/>
    <w:rsid w:val="00E8374C"/>
    <w:rsid w:val="00E84145"/>
    <w:rsid w:val="00E85F6A"/>
    <w:rsid w:val="00E87030"/>
    <w:rsid w:val="00E87058"/>
    <w:rsid w:val="00E873F0"/>
    <w:rsid w:val="00E87EC6"/>
    <w:rsid w:val="00E91343"/>
    <w:rsid w:val="00E91866"/>
    <w:rsid w:val="00E91EEA"/>
    <w:rsid w:val="00E935ED"/>
    <w:rsid w:val="00E93FAD"/>
    <w:rsid w:val="00E94FED"/>
    <w:rsid w:val="00E9523E"/>
    <w:rsid w:val="00EA0AFC"/>
    <w:rsid w:val="00EA1960"/>
    <w:rsid w:val="00EA3401"/>
    <w:rsid w:val="00EA44C6"/>
    <w:rsid w:val="00EA4561"/>
    <w:rsid w:val="00EA4C21"/>
    <w:rsid w:val="00EA5F0C"/>
    <w:rsid w:val="00EA776D"/>
    <w:rsid w:val="00EA7D1F"/>
    <w:rsid w:val="00EB0DAB"/>
    <w:rsid w:val="00EB1B65"/>
    <w:rsid w:val="00EB2843"/>
    <w:rsid w:val="00EB2D80"/>
    <w:rsid w:val="00EB3689"/>
    <w:rsid w:val="00EB52B9"/>
    <w:rsid w:val="00EB6F66"/>
    <w:rsid w:val="00EC21CF"/>
    <w:rsid w:val="00EC37C0"/>
    <w:rsid w:val="00EC3A9A"/>
    <w:rsid w:val="00EC3C7F"/>
    <w:rsid w:val="00EC51AF"/>
    <w:rsid w:val="00EC529A"/>
    <w:rsid w:val="00EC59D0"/>
    <w:rsid w:val="00EC5D3F"/>
    <w:rsid w:val="00EC661F"/>
    <w:rsid w:val="00ED0035"/>
    <w:rsid w:val="00ED1CC7"/>
    <w:rsid w:val="00ED28D6"/>
    <w:rsid w:val="00ED2B91"/>
    <w:rsid w:val="00ED3E04"/>
    <w:rsid w:val="00ED4EA7"/>
    <w:rsid w:val="00ED7F4B"/>
    <w:rsid w:val="00ED7FAC"/>
    <w:rsid w:val="00EE05D3"/>
    <w:rsid w:val="00EE0F3A"/>
    <w:rsid w:val="00EE127E"/>
    <w:rsid w:val="00EE2B25"/>
    <w:rsid w:val="00EE32D3"/>
    <w:rsid w:val="00EE35C6"/>
    <w:rsid w:val="00EE5799"/>
    <w:rsid w:val="00EE5DC0"/>
    <w:rsid w:val="00EE6342"/>
    <w:rsid w:val="00EE68B4"/>
    <w:rsid w:val="00EF3B55"/>
    <w:rsid w:val="00EF5670"/>
    <w:rsid w:val="00EF721C"/>
    <w:rsid w:val="00F00D85"/>
    <w:rsid w:val="00F01F7D"/>
    <w:rsid w:val="00F04570"/>
    <w:rsid w:val="00F05303"/>
    <w:rsid w:val="00F057EC"/>
    <w:rsid w:val="00F05D78"/>
    <w:rsid w:val="00F06D26"/>
    <w:rsid w:val="00F10280"/>
    <w:rsid w:val="00F125DC"/>
    <w:rsid w:val="00F14358"/>
    <w:rsid w:val="00F148BE"/>
    <w:rsid w:val="00F15D89"/>
    <w:rsid w:val="00F17030"/>
    <w:rsid w:val="00F176A5"/>
    <w:rsid w:val="00F20F0F"/>
    <w:rsid w:val="00F218D2"/>
    <w:rsid w:val="00F21F0D"/>
    <w:rsid w:val="00F23727"/>
    <w:rsid w:val="00F23CCB"/>
    <w:rsid w:val="00F23EE7"/>
    <w:rsid w:val="00F243F7"/>
    <w:rsid w:val="00F25032"/>
    <w:rsid w:val="00F25C35"/>
    <w:rsid w:val="00F30AF7"/>
    <w:rsid w:val="00F3185D"/>
    <w:rsid w:val="00F31928"/>
    <w:rsid w:val="00F320C9"/>
    <w:rsid w:val="00F3297D"/>
    <w:rsid w:val="00F34B0E"/>
    <w:rsid w:val="00F36676"/>
    <w:rsid w:val="00F40D7B"/>
    <w:rsid w:val="00F41218"/>
    <w:rsid w:val="00F43DC7"/>
    <w:rsid w:val="00F444A2"/>
    <w:rsid w:val="00F44574"/>
    <w:rsid w:val="00F44639"/>
    <w:rsid w:val="00F45274"/>
    <w:rsid w:val="00F4774B"/>
    <w:rsid w:val="00F50D60"/>
    <w:rsid w:val="00F53992"/>
    <w:rsid w:val="00F54A2E"/>
    <w:rsid w:val="00F55118"/>
    <w:rsid w:val="00F56074"/>
    <w:rsid w:val="00F57B94"/>
    <w:rsid w:val="00F604AD"/>
    <w:rsid w:val="00F615CE"/>
    <w:rsid w:val="00F6200D"/>
    <w:rsid w:val="00F62DD4"/>
    <w:rsid w:val="00F65C5D"/>
    <w:rsid w:val="00F65CBA"/>
    <w:rsid w:val="00F6639A"/>
    <w:rsid w:val="00F70472"/>
    <w:rsid w:val="00F70644"/>
    <w:rsid w:val="00F70D56"/>
    <w:rsid w:val="00F716DE"/>
    <w:rsid w:val="00F74195"/>
    <w:rsid w:val="00F74332"/>
    <w:rsid w:val="00F74390"/>
    <w:rsid w:val="00F7488D"/>
    <w:rsid w:val="00F75BAC"/>
    <w:rsid w:val="00F761B1"/>
    <w:rsid w:val="00F81757"/>
    <w:rsid w:val="00F83C65"/>
    <w:rsid w:val="00F840C0"/>
    <w:rsid w:val="00F84FD1"/>
    <w:rsid w:val="00F85EBE"/>
    <w:rsid w:val="00F902EA"/>
    <w:rsid w:val="00F90B6E"/>
    <w:rsid w:val="00F91886"/>
    <w:rsid w:val="00F920A9"/>
    <w:rsid w:val="00F93B2C"/>
    <w:rsid w:val="00F95183"/>
    <w:rsid w:val="00F959A1"/>
    <w:rsid w:val="00F95EC9"/>
    <w:rsid w:val="00F96C96"/>
    <w:rsid w:val="00FA0414"/>
    <w:rsid w:val="00FA12BC"/>
    <w:rsid w:val="00FA409C"/>
    <w:rsid w:val="00FA6B57"/>
    <w:rsid w:val="00FB3253"/>
    <w:rsid w:val="00FB3CAB"/>
    <w:rsid w:val="00FB6D19"/>
    <w:rsid w:val="00FB7082"/>
    <w:rsid w:val="00FB7997"/>
    <w:rsid w:val="00FB7A0B"/>
    <w:rsid w:val="00FC11C4"/>
    <w:rsid w:val="00FC49F5"/>
    <w:rsid w:val="00FC59DA"/>
    <w:rsid w:val="00FC5B0B"/>
    <w:rsid w:val="00FC5B71"/>
    <w:rsid w:val="00FC792E"/>
    <w:rsid w:val="00FC7934"/>
    <w:rsid w:val="00FD1318"/>
    <w:rsid w:val="00FD29F6"/>
    <w:rsid w:val="00FD4402"/>
    <w:rsid w:val="00FD4A59"/>
    <w:rsid w:val="00FE072F"/>
    <w:rsid w:val="00FE2D97"/>
    <w:rsid w:val="00FE3E5D"/>
    <w:rsid w:val="00FE4A72"/>
    <w:rsid w:val="00FE721B"/>
    <w:rsid w:val="00FF3E14"/>
    <w:rsid w:val="00FF4BFF"/>
    <w:rsid w:val="00FF54A4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6306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HTML Cod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9D25EF"/>
    <w:pPr>
      <w:spacing w:line="360" w:lineRule="auto"/>
      <w:ind w:firstLine="567"/>
      <w:jc w:val="both"/>
    </w:pPr>
    <w:rPr>
      <w:sz w:val="24"/>
      <w:szCs w:val="24"/>
    </w:rPr>
  </w:style>
  <w:style w:type="paragraph" w:styleId="Nadpis1">
    <w:name w:val="heading 1"/>
    <w:basedOn w:val="Normln"/>
    <w:next w:val="Normln"/>
    <w:link w:val="Nadpis1Char"/>
    <w:autoRedefine/>
    <w:qFormat/>
    <w:rsid w:val="009D25EF"/>
    <w:pPr>
      <w:keepNext/>
      <w:numPr>
        <w:numId w:val="7"/>
      </w:numPr>
      <w:spacing w:after="120"/>
      <w:ind w:left="431" w:hanging="431"/>
      <w:outlineLvl w:val="0"/>
    </w:pPr>
    <w:rPr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nhideWhenUsed/>
    <w:qFormat/>
    <w:rsid w:val="002F4281"/>
    <w:pPr>
      <w:keepNext/>
      <w:numPr>
        <w:ilvl w:val="1"/>
        <w:numId w:val="7"/>
      </w:numPr>
      <w:spacing w:before="240" w:after="280"/>
      <w:ind w:left="578" w:hanging="578"/>
      <w:outlineLvl w:val="1"/>
    </w:pPr>
    <w:rPr>
      <w:b/>
      <w:bCs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unhideWhenUsed/>
    <w:qFormat/>
    <w:rsid w:val="00074F1B"/>
    <w:pPr>
      <w:keepNext/>
      <w:numPr>
        <w:ilvl w:val="2"/>
        <w:numId w:val="7"/>
      </w:numPr>
      <w:spacing w:before="240" w:after="240"/>
      <w:ind w:left="720"/>
      <w:outlineLvl w:val="2"/>
    </w:pPr>
    <w:rPr>
      <w:b/>
      <w:bCs/>
      <w:szCs w:val="26"/>
    </w:rPr>
  </w:style>
  <w:style w:type="paragraph" w:styleId="Nadpis4">
    <w:name w:val="heading 4"/>
    <w:basedOn w:val="Normln"/>
    <w:next w:val="Normln"/>
    <w:link w:val="Nadpis4Char"/>
    <w:autoRedefine/>
    <w:unhideWhenUsed/>
    <w:qFormat/>
    <w:rsid w:val="00074F1B"/>
    <w:pPr>
      <w:keepNext/>
      <w:numPr>
        <w:ilvl w:val="3"/>
        <w:numId w:val="7"/>
      </w:numPr>
      <w:tabs>
        <w:tab w:val="clear" w:pos="2829"/>
        <w:tab w:val="left" w:pos="794"/>
      </w:tabs>
      <w:spacing w:before="240" w:after="280"/>
      <w:ind w:firstLine="0"/>
      <w:outlineLvl w:val="3"/>
    </w:pPr>
    <w:rPr>
      <w:bCs/>
      <w:szCs w:val="28"/>
    </w:rPr>
  </w:style>
  <w:style w:type="paragraph" w:styleId="Nadpis5">
    <w:name w:val="heading 5"/>
    <w:basedOn w:val="Normln"/>
    <w:next w:val="Normln"/>
    <w:link w:val="Nadpis5Char"/>
    <w:unhideWhenUsed/>
    <w:qFormat/>
    <w:rsid w:val="00532914"/>
    <w:pPr>
      <w:numPr>
        <w:ilvl w:val="4"/>
        <w:numId w:val="7"/>
      </w:numPr>
      <w:spacing w:before="240" w:after="60"/>
      <w:ind w:left="1009" w:hanging="1009"/>
      <w:outlineLvl w:val="4"/>
    </w:pPr>
    <w:rPr>
      <w:bCs/>
      <w:iCs/>
      <w:szCs w:val="26"/>
    </w:rPr>
  </w:style>
  <w:style w:type="paragraph" w:styleId="Nadpis6">
    <w:name w:val="heading 6"/>
    <w:basedOn w:val="Normln"/>
    <w:next w:val="Normln"/>
    <w:link w:val="Nadpis6Char"/>
    <w:unhideWhenUsed/>
    <w:qFormat/>
    <w:rsid w:val="00103E9D"/>
    <w:pPr>
      <w:numPr>
        <w:ilvl w:val="5"/>
        <w:numId w:val="7"/>
      </w:numPr>
      <w:spacing w:before="240" w:after="60"/>
      <w:outlineLvl w:val="5"/>
    </w:pPr>
    <w:rPr>
      <w:b/>
      <w:bCs/>
      <w:sz w:val="22"/>
      <w:szCs w:val="22"/>
    </w:rPr>
  </w:style>
  <w:style w:type="paragraph" w:styleId="Nadpis7">
    <w:name w:val="heading 7"/>
    <w:basedOn w:val="Normln"/>
    <w:next w:val="Normln"/>
    <w:link w:val="Nadpis7Char"/>
    <w:unhideWhenUsed/>
    <w:qFormat/>
    <w:rsid w:val="00103E9D"/>
    <w:pPr>
      <w:numPr>
        <w:ilvl w:val="6"/>
        <w:numId w:val="7"/>
      </w:numPr>
      <w:spacing w:before="240" w:after="60"/>
      <w:outlineLvl w:val="6"/>
    </w:pPr>
  </w:style>
  <w:style w:type="paragraph" w:styleId="Nadpis8">
    <w:name w:val="heading 8"/>
    <w:basedOn w:val="Normln"/>
    <w:next w:val="Normln"/>
    <w:link w:val="Nadpis8Char"/>
    <w:unhideWhenUsed/>
    <w:qFormat/>
    <w:rsid w:val="00103E9D"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Nadpis9">
    <w:name w:val="heading 9"/>
    <w:basedOn w:val="Normln"/>
    <w:next w:val="Normln"/>
    <w:link w:val="Nadpis9Char"/>
    <w:unhideWhenUsed/>
    <w:qFormat/>
    <w:rsid w:val="00103E9D"/>
    <w:pPr>
      <w:numPr>
        <w:ilvl w:val="8"/>
        <w:numId w:val="7"/>
      </w:numPr>
      <w:spacing w:before="240" w:after="60"/>
      <w:outlineLvl w:val="8"/>
    </w:pPr>
    <w:rPr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sid w:val="002F1822"/>
    <w:rPr>
      <w:color w:val="0000FF"/>
      <w:u w:val="single"/>
    </w:rPr>
  </w:style>
  <w:style w:type="paragraph" w:styleId="Normlnweb">
    <w:name w:val="Normal (Web)"/>
    <w:basedOn w:val="Normln"/>
    <w:uiPriority w:val="99"/>
    <w:rsid w:val="00075AA6"/>
    <w:pPr>
      <w:spacing w:before="100" w:beforeAutospacing="1" w:after="100" w:afterAutospacing="1"/>
    </w:pPr>
  </w:style>
  <w:style w:type="character" w:customStyle="1" w:styleId="mw-headline">
    <w:name w:val="mw-headline"/>
    <w:basedOn w:val="Standardnpsmoodstavce"/>
    <w:rsid w:val="002358EE"/>
  </w:style>
  <w:style w:type="paragraph" w:styleId="Zhlav">
    <w:name w:val="header"/>
    <w:basedOn w:val="Normln"/>
    <w:link w:val="ZhlavChar"/>
    <w:uiPriority w:val="99"/>
    <w:rsid w:val="00903656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rsid w:val="00903656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02224A"/>
  </w:style>
  <w:style w:type="character" w:customStyle="1" w:styleId="Nadpis1Char">
    <w:name w:val="Nadpis 1 Char"/>
    <w:link w:val="Nadpis1"/>
    <w:rsid w:val="009D25EF"/>
    <w:rPr>
      <w:b/>
      <w:bCs/>
      <w:kern w:val="32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92445D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Obsah2">
    <w:name w:val="toc 2"/>
    <w:basedOn w:val="Normln"/>
    <w:next w:val="Normln"/>
    <w:autoRedefine/>
    <w:uiPriority w:val="39"/>
    <w:unhideWhenUsed/>
    <w:qFormat/>
    <w:rsid w:val="00413809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Obsah1">
    <w:name w:val="toc 1"/>
    <w:basedOn w:val="Normln"/>
    <w:next w:val="Normln"/>
    <w:autoRedefine/>
    <w:uiPriority w:val="39"/>
    <w:unhideWhenUsed/>
    <w:qFormat/>
    <w:rsid w:val="0041380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unhideWhenUsed/>
    <w:qFormat/>
    <w:rsid w:val="00204836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extbubliny">
    <w:name w:val="Balloon Text"/>
    <w:basedOn w:val="Normln"/>
    <w:link w:val="TextbublinyChar"/>
    <w:rsid w:val="0092445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92445D"/>
    <w:rPr>
      <w:rFonts w:ascii="Tahoma" w:hAnsi="Tahoma" w:cs="Tahoma"/>
      <w:sz w:val="16"/>
      <w:szCs w:val="16"/>
    </w:rPr>
  </w:style>
  <w:style w:type="paragraph" w:customStyle="1" w:styleId="Rozvrendokumentu">
    <w:name w:val="Rozvržení dokumentu"/>
    <w:basedOn w:val="Normln"/>
    <w:link w:val="RozvrendokumentuChar"/>
    <w:rsid w:val="00B8042F"/>
    <w:rPr>
      <w:rFonts w:ascii="Tahoma" w:hAnsi="Tahoma" w:cs="Tahoma"/>
      <w:sz w:val="16"/>
      <w:szCs w:val="16"/>
    </w:rPr>
  </w:style>
  <w:style w:type="character" w:customStyle="1" w:styleId="RozvrendokumentuChar">
    <w:name w:val="Rozvržení dokumentu Char"/>
    <w:link w:val="Rozvrendokumentu"/>
    <w:rsid w:val="00B8042F"/>
    <w:rPr>
      <w:rFonts w:ascii="Tahoma" w:hAnsi="Tahoma" w:cs="Tahoma"/>
      <w:sz w:val="16"/>
      <w:szCs w:val="16"/>
    </w:rPr>
  </w:style>
  <w:style w:type="paragraph" w:styleId="Textpoznpodarou">
    <w:name w:val="footnote text"/>
    <w:basedOn w:val="Normln"/>
    <w:link w:val="TextpoznpodarouChar"/>
    <w:rsid w:val="00806EDF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rsid w:val="00806EDF"/>
  </w:style>
  <w:style w:type="character" w:styleId="Znakapoznpodarou">
    <w:name w:val="footnote reference"/>
    <w:rsid w:val="00806EDF"/>
    <w:rPr>
      <w:vertAlign w:val="superscript"/>
    </w:rPr>
  </w:style>
  <w:style w:type="character" w:styleId="KdHTML">
    <w:name w:val="HTML Code"/>
    <w:uiPriority w:val="99"/>
    <w:unhideWhenUsed/>
    <w:rsid w:val="004A2316"/>
    <w:rPr>
      <w:rFonts w:ascii="Arial" w:eastAsia="Times New Roman" w:hAnsi="Arial" w:cs="Arial" w:hint="default"/>
      <w:b/>
      <w:bCs/>
      <w:sz w:val="17"/>
      <w:szCs w:val="17"/>
    </w:rPr>
  </w:style>
  <w:style w:type="table" w:styleId="Mkatabulky">
    <w:name w:val="Table Grid"/>
    <w:basedOn w:val="Normlntabulka"/>
    <w:rsid w:val="006C44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adpis10">
    <w:name w:val="Nadpis1"/>
    <w:basedOn w:val="Normln"/>
    <w:link w:val="Nadpis1Char0"/>
    <w:qFormat/>
    <w:rsid w:val="00103E9D"/>
    <w:pPr>
      <w:spacing w:before="240" w:after="240"/>
      <w:outlineLvl w:val="0"/>
    </w:pPr>
    <w:rPr>
      <w:b/>
      <w:bCs/>
      <w:sz w:val="32"/>
      <w:szCs w:val="32"/>
    </w:rPr>
  </w:style>
  <w:style w:type="character" w:customStyle="1" w:styleId="Nadpis2Char">
    <w:name w:val="Nadpis 2 Char"/>
    <w:link w:val="Nadpis2"/>
    <w:rsid w:val="002F4281"/>
    <w:rPr>
      <w:b/>
      <w:bCs/>
      <w:iCs/>
      <w:sz w:val="28"/>
      <w:szCs w:val="28"/>
    </w:rPr>
  </w:style>
  <w:style w:type="character" w:customStyle="1" w:styleId="Nadpis1Char0">
    <w:name w:val="Nadpis1 Char"/>
    <w:link w:val="Nadpis10"/>
    <w:rsid w:val="00103E9D"/>
    <w:rPr>
      <w:b/>
      <w:bCs/>
      <w:sz w:val="32"/>
      <w:szCs w:val="32"/>
    </w:rPr>
  </w:style>
  <w:style w:type="character" w:customStyle="1" w:styleId="Nadpis3Char">
    <w:name w:val="Nadpis 3 Char"/>
    <w:link w:val="Nadpis3"/>
    <w:rsid w:val="00074F1B"/>
    <w:rPr>
      <w:b/>
      <w:bCs/>
      <w:sz w:val="24"/>
      <w:szCs w:val="26"/>
    </w:rPr>
  </w:style>
  <w:style w:type="character" w:customStyle="1" w:styleId="Nadpis4Char">
    <w:name w:val="Nadpis 4 Char"/>
    <w:link w:val="Nadpis4"/>
    <w:rsid w:val="00074F1B"/>
    <w:rPr>
      <w:bCs/>
      <w:sz w:val="24"/>
      <w:szCs w:val="28"/>
    </w:rPr>
  </w:style>
  <w:style w:type="character" w:customStyle="1" w:styleId="Nadpis5Char">
    <w:name w:val="Nadpis 5 Char"/>
    <w:link w:val="Nadpis5"/>
    <w:rsid w:val="00532914"/>
    <w:rPr>
      <w:rFonts w:ascii="Calibri" w:hAnsi="Calibri"/>
      <w:bCs/>
      <w:iCs/>
      <w:sz w:val="24"/>
      <w:szCs w:val="26"/>
    </w:rPr>
  </w:style>
  <w:style w:type="character" w:customStyle="1" w:styleId="Nadpis6Char">
    <w:name w:val="Nadpis 6 Char"/>
    <w:link w:val="Nadpis6"/>
    <w:rsid w:val="00103E9D"/>
    <w:rPr>
      <w:b/>
      <w:bCs/>
      <w:sz w:val="22"/>
      <w:szCs w:val="22"/>
    </w:rPr>
  </w:style>
  <w:style w:type="character" w:customStyle="1" w:styleId="Nadpis7Char">
    <w:name w:val="Nadpis 7 Char"/>
    <w:link w:val="Nadpis7"/>
    <w:rsid w:val="00103E9D"/>
    <w:rPr>
      <w:sz w:val="24"/>
      <w:szCs w:val="24"/>
    </w:rPr>
  </w:style>
  <w:style w:type="character" w:customStyle="1" w:styleId="Nadpis8Char">
    <w:name w:val="Nadpis 8 Char"/>
    <w:link w:val="Nadpis8"/>
    <w:rsid w:val="00103E9D"/>
    <w:rPr>
      <w:i/>
      <w:iCs/>
      <w:sz w:val="24"/>
      <w:szCs w:val="24"/>
    </w:rPr>
  </w:style>
  <w:style w:type="character" w:customStyle="1" w:styleId="Nadpis9Char">
    <w:name w:val="Nadpis 9 Char"/>
    <w:link w:val="Nadpis9"/>
    <w:rsid w:val="00103E9D"/>
    <w:rPr>
      <w:sz w:val="22"/>
      <w:szCs w:val="22"/>
    </w:rPr>
  </w:style>
  <w:style w:type="paragraph" w:styleId="Obsah4">
    <w:name w:val="toc 4"/>
    <w:basedOn w:val="Normln"/>
    <w:next w:val="Normln"/>
    <w:autoRedefine/>
    <w:uiPriority w:val="39"/>
    <w:unhideWhenUsed/>
    <w:rsid w:val="00413809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unhideWhenUsed/>
    <w:rsid w:val="00204836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unhideWhenUsed/>
    <w:rsid w:val="00413809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unhideWhenUsed/>
    <w:rsid w:val="00413809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unhideWhenUsed/>
    <w:rsid w:val="00413809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unhideWhenUsed/>
    <w:rsid w:val="00413809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styleId="Elegantntabulka">
    <w:name w:val="Table Elegant"/>
    <w:basedOn w:val="Normlntabulka"/>
    <w:rsid w:val="006718E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rsid w:val="009015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ZhlavChar">
    <w:name w:val="Záhlaví Char"/>
    <w:link w:val="Zhlav"/>
    <w:uiPriority w:val="99"/>
    <w:rsid w:val="009C282B"/>
    <w:rPr>
      <w:sz w:val="24"/>
      <w:szCs w:val="24"/>
    </w:rPr>
  </w:style>
  <w:style w:type="character" w:customStyle="1" w:styleId="ZpatChar">
    <w:name w:val="Zápatí Char"/>
    <w:link w:val="Zpat"/>
    <w:uiPriority w:val="99"/>
    <w:rsid w:val="009C282B"/>
    <w:rPr>
      <w:sz w:val="24"/>
      <w:szCs w:val="24"/>
    </w:rPr>
  </w:style>
  <w:style w:type="paragraph" w:customStyle="1" w:styleId="Titulka">
    <w:name w:val="Titulka"/>
    <w:basedOn w:val="Normln"/>
    <w:link w:val="TitulkaChar"/>
    <w:rsid w:val="00301B45"/>
    <w:pPr>
      <w:jc w:val="center"/>
    </w:pPr>
    <w:rPr>
      <w:rFonts w:cs="Arial"/>
      <w:b/>
      <w:bCs/>
      <w:sz w:val="36"/>
    </w:rPr>
  </w:style>
  <w:style w:type="character" w:customStyle="1" w:styleId="TitulkaChar">
    <w:name w:val="Titulka Char"/>
    <w:link w:val="Titulka"/>
    <w:rsid w:val="00301B45"/>
    <w:rPr>
      <w:rFonts w:cs="Arial"/>
      <w:b/>
      <w:bCs/>
      <w:sz w:val="36"/>
      <w:szCs w:val="24"/>
    </w:rPr>
  </w:style>
  <w:style w:type="paragraph" w:customStyle="1" w:styleId="Diplomka">
    <w:name w:val="Diplomka"/>
    <w:basedOn w:val="Normln"/>
    <w:link w:val="DiplomkaChar"/>
    <w:rsid w:val="00301B45"/>
    <w:pPr>
      <w:ind w:firstLine="720"/>
    </w:pPr>
    <w:rPr>
      <w:rFonts w:cs="Arial"/>
      <w:lang w:eastAsia="en-US"/>
    </w:rPr>
  </w:style>
  <w:style w:type="character" w:customStyle="1" w:styleId="DiplomkaChar">
    <w:name w:val="Diplomka Char"/>
    <w:link w:val="Diplomka"/>
    <w:rsid w:val="00301B45"/>
    <w:rPr>
      <w:rFonts w:cs="Arial"/>
      <w:sz w:val="24"/>
      <w:szCs w:val="24"/>
      <w:lang w:eastAsia="en-US"/>
    </w:rPr>
  </w:style>
  <w:style w:type="paragraph" w:customStyle="1" w:styleId="ostatn">
    <w:name w:val="ostatní"/>
    <w:basedOn w:val="Normln"/>
    <w:rsid w:val="00301B45"/>
    <w:pPr>
      <w:jc w:val="center"/>
    </w:pPr>
    <w:rPr>
      <w:rFonts w:cs="Arial"/>
      <w:b/>
      <w:lang w:eastAsia="en-US"/>
    </w:rPr>
  </w:style>
  <w:style w:type="paragraph" w:customStyle="1" w:styleId="ostatnvlevo">
    <w:name w:val="ostatní vlevo"/>
    <w:basedOn w:val="ostatn"/>
    <w:rsid w:val="00D83A4B"/>
    <w:pPr>
      <w:ind w:firstLine="720"/>
      <w:jc w:val="left"/>
    </w:pPr>
    <w:rPr>
      <w:rFonts w:cs="Times New Roman"/>
      <w:b w:val="0"/>
      <w:bCs/>
      <w:szCs w:val="20"/>
    </w:rPr>
  </w:style>
  <w:style w:type="character" w:customStyle="1" w:styleId="shorttext">
    <w:name w:val="short_text"/>
    <w:basedOn w:val="Standardnpsmoodstavce"/>
    <w:rsid w:val="00435BD5"/>
  </w:style>
  <w:style w:type="character" w:customStyle="1" w:styleId="hps">
    <w:name w:val="hps"/>
    <w:basedOn w:val="Standardnpsmoodstavce"/>
    <w:rsid w:val="00435BD5"/>
  </w:style>
  <w:style w:type="paragraph" w:styleId="Bezmezer">
    <w:name w:val="No Spacing"/>
    <w:uiPriority w:val="1"/>
    <w:qFormat/>
    <w:rsid w:val="008A2A64"/>
    <w:rPr>
      <w:rFonts w:eastAsia="Calibri"/>
      <w:sz w:val="22"/>
      <w:szCs w:val="22"/>
      <w:lang w:eastAsia="en-US"/>
    </w:rPr>
  </w:style>
  <w:style w:type="paragraph" w:styleId="Odstavecseseznamem">
    <w:name w:val="List Paragraph"/>
    <w:basedOn w:val="Normln"/>
    <w:uiPriority w:val="34"/>
    <w:qFormat/>
    <w:rsid w:val="007D14BA"/>
    <w:pPr>
      <w:ind w:left="720"/>
      <w:contextualSpacing/>
    </w:pPr>
  </w:style>
  <w:style w:type="table" w:styleId="Stednmka2zvraznn1">
    <w:name w:val="Medium Grid 2 Accent 1"/>
    <w:basedOn w:val="Normlntabulka"/>
    <w:uiPriority w:val="68"/>
    <w:rsid w:val="0024021F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Svtlstnovnzvraznn1">
    <w:name w:val="Light Shading Accent 1"/>
    <w:basedOn w:val="Normlntabulka"/>
    <w:uiPriority w:val="60"/>
    <w:rsid w:val="00E85F6A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CittHTML">
    <w:name w:val="HTML Cite"/>
    <w:uiPriority w:val="99"/>
    <w:unhideWhenUsed/>
    <w:rsid w:val="008170B2"/>
    <w:rPr>
      <w:i/>
      <w:iCs/>
    </w:rPr>
  </w:style>
  <w:style w:type="table" w:styleId="Svtlseznamzvraznn1">
    <w:name w:val="Light List Accent 1"/>
    <w:basedOn w:val="Normlntabulka"/>
    <w:uiPriority w:val="61"/>
    <w:rsid w:val="00BF4FF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Zvraznn">
    <w:name w:val="Zvýraznění"/>
    <w:uiPriority w:val="20"/>
    <w:qFormat/>
    <w:rsid w:val="00AD42D7"/>
    <w:rPr>
      <w:i/>
      <w:iCs/>
    </w:rPr>
  </w:style>
  <w:style w:type="character" w:customStyle="1" w:styleId="postbody">
    <w:name w:val="postbody"/>
    <w:basedOn w:val="Standardnpsmoodstavce"/>
    <w:rsid w:val="008D0837"/>
  </w:style>
  <w:style w:type="character" w:styleId="Sledovanodkaz">
    <w:name w:val="FollowedHyperlink"/>
    <w:rsid w:val="008803A7"/>
    <w:rPr>
      <w:color w:val="800080"/>
      <w:u w:val="single"/>
    </w:rPr>
  </w:style>
  <w:style w:type="paragraph" w:styleId="Nzev">
    <w:name w:val="Title"/>
    <w:basedOn w:val="Normln"/>
    <w:next w:val="Normln"/>
    <w:link w:val="NzevChar"/>
    <w:qFormat/>
    <w:rsid w:val="00103E9D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NzevChar">
    <w:name w:val="Název Char"/>
    <w:link w:val="Nzev"/>
    <w:rsid w:val="00103E9D"/>
    <w:rPr>
      <w:rFonts w:eastAsia="Times New Roman" w:cs="Times New Roman"/>
      <w:b/>
      <w:bCs/>
      <w:kern w:val="28"/>
      <w:sz w:val="32"/>
      <w:szCs w:val="32"/>
    </w:rPr>
  </w:style>
  <w:style w:type="paragraph" w:customStyle="1" w:styleId="Podtitul">
    <w:name w:val="Podtitul"/>
    <w:basedOn w:val="Normln"/>
    <w:next w:val="Normln"/>
    <w:link w:val="PodtitulChar"/>
    <w:qFormat/>
    <w:rsid w:val="00103E9D"/>
    <w:pPr>
      <w:spacing w:after="60"/>
      <w:jc w:val="center"/>
      <w:outlineLvl w:val="1"/>
    </w:pPr>
  </w:style>
  <w:style w:type="character" w:customStyle="1" w:styleId="PodtitulChar">
    <w:name w:val="Podtitul Char"/>
    <w:link w:val="Podtitul"/>
    <w:rsid w:val="00103E9D"/>
    <w:rPr>
      <w:rFonts w:eastAsia="Times New Roman" w:cs="Times New Roman"/>
      <w:sz w:val="24"/>
      <w:szCs w:val="24"/>
    </w:rPr>
  </w:style>
  <w:style w:type="paragraph" w:customStyle="1" w:styleId="text-size-chat">
    <w:name w:val="text-size-chat"/>
    <w:basedOn w:val="Normln"/>
    <w:rsid w:val="007370D4"/>
    <w:pPr>
      <w:spacing w:before="100" w:beforeAutospacing="1" w:after="100" w:afterAutospacing="1"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7721">
      <w:bodyDiv w:val="1"/>
      <w:marLeft w:val="214"/>
      <w:marRight w:val="214"/>
      <w:marTop w:val="214"/>
      <w:marBottom w:val="21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0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8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610805">
                                          <w:marLeft w:val="-285"/>
                                          <w:marRight w:val="-257"/>
                                          <w:marTop w:val="143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17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7450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1721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0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1550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2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460">
                  <w:marLeft w:val="2794"/>
                  <w:marRight w:val="11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9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nkavalir/Documents/FestivalProjekt/dokumentace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01A2C-F7F4-478C-B8F5-A511971DE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dokumentace.dotx</Template>
  <TotalTime>0</TotalTime>
  <Pages>5</Pages>
  <Words>450</Words>
  <Characters>2660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3104</CharactersWithSpaces>
  <SharedDoc>false</SharedDoc>
  <HyperlinkBase/>
  <HLinks>
    <vt:vector size="120" baseType="variant">
      <vt:variant>
        <vt:i4>1114163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_Toc476080917</vt:lpwstr>
      </vt:variant>
      <vt:variant>
        <vt:i4>1114163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_Toc476080916</vt:lpwstr>
      </vt:variant>
      <vt:variant>
        <vt:i4>1114163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_Toc476080915</vt:lpwstr>
      </vt:variant>
      <vt:variant>
        <vt:i4>1114163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_Toc476080914</vt:lpwstr>
      </vt:variant>
      <vt:variant>
        <vt:i4>1114163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_Toc476080913</vt:lpwstr>
      </vt:variant>
      <vt:variant>
        <vt:i4>1114163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_Toc476080912</vt:lpwstr>
      </vt:variant>
      <vt:variant>
        <vt:i4>1114163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_Toc476080911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_Toc476080910</vt:lpwstr>
      </vt:variant>
      <vt:variant>
        <vt:i4>1048627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_Toc476080909</vt:lpwstr>
      </vt:variant>
      <vt:variant>
        <vt:i4>1048627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_Toc476080908</vt:lpwstr>
      </vt:variant>
      <vt:variant>
        <vt:i4>1048627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_Toc476080907</vt:lpwstr>
      </vt:variant>
      <vt:variant>
        <vt:i4>1048627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_Toc476080906</vt:lpwstr>
      </vt:variant>
      <vt:variant>
        <vt:i4>1048627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_Toc476080905</vt:lpwstr>
      </vt:variant>
      <vt:variant>
        <vt:i4>1048627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_Toc476080904</vt:lpwstr>
      </vt:variant>
      <vt:variant>
        <vt:i4>1048627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_Toc476080903</vt:lpwstr>
      </vt:variant>
      <vt:variant>
        <vt:i4>1048627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_Toc476080902</vt:lpwstr>
      </vt:variant>
      <vt:variant>
        <vt:i4>1048627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_Toc476080901</vt:lpwstr>
      </vt:variant>
      <vt:variant>
        <vt:i4>1048627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_Toc476080900</vt:lpwstr>
      </vt:variant>
      <vt:variant>
        <vt:i4>1638450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_Toc476080899</vt:lpwstr>
      </vt:variant>
      <vt:variant>
        <vt:i4>1638450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_Toc476080898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2017-02-23T08:39:00Z</cp:lastPrinted>
  <dcterms:created xsi:type="dcterms:W3CDTF">2026-04-20T10:22:00Z</dcterms:created>
  <dcterms:modified xsi:type="dcterms:W3CDTF">2026-04-20T10:39:00Z</dcterms:modified>
  <cp:category/>
</cp:coreProperties>
</file>